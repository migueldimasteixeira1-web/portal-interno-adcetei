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officeDocument/2006/relationships" xmlns:w="http://schemas.openxmlformats.org/wordprocessingml/2006/main" ns1:Ignorable="w14 w15 w16se w16cid w16 w16cex w16sdtdh w16sdtfl w16du wp14">
  <w:body>
    <w:p ns2:paraId="33796357" ns2:textId="7BAE354F" w:rsidR="00D87A9E" w:rsidRPr="00E8139D" w:rsidRDefault="00D87A9E" w:rsidP="00CC31E0">
      <w:pPr>
        <w:spacing w:before="315" w:after="105" w:line="360" w:lineRule="auto"/>
        <w:ind w:left="-30"/>
        <w:jc w:val="both"/>
        <w:rPr>
          <w:rFonts w:ascii="Times New Roman" w:hAnsi="Times New Roman" w:cs="Times New Roman"/>
          <w:b/>
          <w:bCs/>
        </w:rPr>
      </w:pPr>
      <w:bookmarkStart w:id="0" w:name="termo_de_recebimento_e_responsabilidade"/>
      <w:r w:rsidRPr="00E8139D">
        <w:rPr>
          <w:rFonts w:ascii="Times New Roman" w:eastAsia="Arial" w:hAnsi="Times New Roman" w:cs="Times New Roman"/>
          <w:b/>
          <w:bCs/>
          <w:color w:val="000000"/>
        </w:rPr>
        <w:t xml:space="preserve">TERMO DE DEVOLUÇÃO DE EQUIPAMENTOS DE INFORMÁTICA 001/2026</w:t>
      </w:r>
      <w:bookmarkEnd w:id="0"/>
      <w:r w:rsidR="000D58CA" w:rsidRPr="00E8139D">
        <w:rPr>
          <w:rFonts w:ascii="Times New Roman" w:eastAsia="Arial" w:hAnsi="Times New Roman" w:cs="Times New Roman"/>
          <w:b/>
          <w:bCs/>
          <w:color w:val="000000"/>
        </w:rPr>
        <w:t xml:space="preserve"/>
      </w:r>
      <w:r w:rsidR="00F07A9B">
        <w:rPr>
          <w:rFonts w:ascii="Times New Roman" w:eastAsia="Arial" w:hAnsi="Times New Roman" w:cs="Times New Roman"/>
          <w:b/>
          <w:bCs/>
          <w:color w:val="000000"/>
        </w:rPr>
        <w:t/>
      </w:r>
      <w:r w:rsidR="00382166" w:rsidRPr="00E8139D">
        <w:rPr>
          <w:rFonts w:ascii="Times New Roman" w:eastAsia="Arial" w:hAnsi="Times New Roman" w:cs="Times New Roman"/>
          <w:b/>
          <w:bCs/>
          <w:color w:val="000000"/>
        </w:rPr>
        <w:t/>
      </w:r>
    </w:p>
    <w:p ns2:paraId="52E4C4DD" ns2:textId="736EE823" w:rsidR="00D87A9E" w:rsidRPr="00E8139D" w:rsidRDefault="00D87A9E" w:rsidP="00CC31E0">
      <w:pPr>
        <w:spacing w:after="210" w:line="360" w:lineRule="auto"/>
        <w:jc w:val="both"/>
        <w:rPr>
          <w:rFonts w:ascii="Times New Roman" w:hAnsi="Times New Roman" w:cs="Times New Roman"/>
        </w:rPr>
      </w:pPr>
      <w:r w:rsidRPr="00E8139D">
        <w:rPr>
          <w:rFonts w:ascii="Times New Roman" w:eastAsia="Arial" w:hAnsi="Times New Roman" w:cs="Times New Roman"/>
          <w:color w:val="000000"/>
        </w:rPr>
        <w:br/>
        <w:t>Contrato nº 046/2026 – PMCF / IART</w:t>
      </w:r>
      <w:r w:rsidRPr="00E8139D">
        <w:rPr>
          <w:rFonts w:ascii="Times New Roman" w:hAnsi="Times New Roman" w:cs="Times New Roman"/>
        </w:rPr>
        <w:t xml:space="preserve">                 </w:t>
      </w:r>
      <w:r w:rsidRPr="00E8139D">
        <w:rPr>
          <w:rFonts w:ascii="Times New Roman" w:eastAsia="Arial" w:hAnsi="Times New Roman" w:cs="Times New Roman"/>
          <w:color w:val="000000"/>
        </w:rPr>
        <w:t xml:space="preserve">            Cabo Frio, </w:t>
      </w:r>
      <w:r w:rsidR="00D533DD">
        <w:rPr>
          <w:rFonts w:ascii="Times New Roman" w:eastAsia="Arial" w:hAnsi="Times New Roman" w:cs="Times New Roman"/>
          <w:color w:val="000000"/>
        </w:rPr>
        <w:t>26</w:t>
      </w:r>
      <w:r w:rsidRPr="00E8139D">
        <w:rPr>
          <w:rFonts w:ascii="Times New Roman" w:eastAsia="Arial" w:hAnsi="Times New Roman" w:cs="Times New Roman"/>
          <w:color w:val="000000"/>
        </w:rPr>
        <w:t xml:space="preserve"> de </w:t>
      </w:r>
      <w:r w:rsidR="004B41DD" w:rsidRPr="00E8139D">
        <w:rPr>
          <w:rFonts w:ascii="Times New Roman" w:eastAsia="Arial" w:hAnsi="Times New Roman" w:cs="Times New Roman"/>
          <w:color w:val="000000"/>
        </w:rPr>
        <w:t>junho</w:t>
      </w:r>
      <w:r w:rsidRPr="00E8139D">
        <w:rPr>
          <w:rFonts w:ascii="Times New Roman" w:eastAsia="Arial" w:hAnsi="Times New Roman" w:cs="Times New Roman"/>
          <w:color w:val="000000"/>
        </w:rPr>
        <w:t xml:space="preserve"> de 2026</w:t>
      </w:r>
    </w:p>
    <w:p ns2:paraId="2D613E55" ns2:textId="3CEB49B6" w:rsidR="00D87A9E" w:rsidRPr="00E8139D" w:rsidRDefault="00A1775E" w:rsidP="00CC31E0">
      <w:pPr>
        <w:spacing w:after="210" w:line="360" w:lineRule="auto"/>
        <w:jc w:val="both"/>
        <w:rPr>
          <w:rFonts w:ascii="Times New Roman" w:eastAsia="Arial" w:hAnsi="Times New Roman" w:cs="Times New Roman"/>
          <w:color w:val="000000"/>
        </w:rPr>
      </w:pPr>
      <w:r>
        <w:rPr>
          <w:rFonts w:ascii="Times New Roman" w:eastAsia="Arial" w:hAnsi="Times New Roman" w:cs="Times New Roman"/>
          <w:color w:val="000000"/>
        </w:rPr>
        <w:t>SGI – SUPERVISÃO EXECUTIVA</w:t>
      </w:r>
    </w:p>
    <w:p ns2:paraId="16ECA646" ns2:textId="237FD31D" w:rsidR="00770218" w:rsidRPr="00E8139D" w:rsidRDefault="00D87A9E" w:rsidP="00CC31E0">
      <w:pPr>
        <w:spacing w:after="210" w:line="360" w:lineRule="auto"/>
        <w:jc w:val="both"/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</w:pPr>
      <w:r w:rsidRPr="00E8139D">
        <w:rPr>
          <w:rFonts w:ascii="Times New Roman" w:eastAsia="Arial" w:hAnsi="Times New Roman" w:cs="Times New Roman"/>
          <w:color w:val="000000"/>
        </w:rPr>
        <w:t xml:space="preserve">Agente Público Responsável: </w:t>
      </w:r>
      <w:r w:rsidR="00A1775E">
        <w:rPr>
          <w:rFonts w:ascii="Times New Roman" w:eastAsia="Arial" w:hAnsi="Times New Roman" w:cs="Times New Roman"/>
          <w:color w:val="000000"/>
        </w:rPr>
        <w:t>Érica Sanches</w:t>
      </w:r>
    </w:p>
    <w:p ns2:paraId="06A119E0" ns2:textId="463E80E8" w:rsidR="00D87A9E" w:rsidRPr="00E8139D" w:rsidRDefault="00382166" w:rsidP="00CC31E0">
      <w:pPr>
        <w:spacing w:after="210" w:line="36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E8139D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>E</w:t>
      </w:r>
      <w:r w:rsidR="00770218" w:rsidRPr="00E8139D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 xml:space="preserve">-mail </w:t>
      </w:r>
      <w:r w:rsidR="00840D46" w:rsidRPr="00840D46">
        <w:rPr>
          <w:rFonts w:ascii="Times New Roman" w:eastAsia="Arial" w:hAnsi="Times New Roman" w:cs="Times New Roman"/>
          <w:color w:val="000000"/>
          <w:sz w:val="20"/>
          <w:szCs w:val="20"/>
        </w:rPr>
        <w:t>Erica.Sanches@adppe.cabofrio.rj.gov.br</w:t>
      </w:r>
      <w:r w:rsidRPr="00E8139D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ab/>
        <w:t>Matrícula:</w:t>
      </w:r>
      <w:r w:rsidR="00840D46" w:rsidRPr="00840D46">
        <w:rPr>
          <w:rFonts w:ascii="Times New Roman" w:eastAsia="Arial" w:hAnsi="Times New Roman" w:cs="Times New Roman"/>
          <w:color w:val="000000"/>
          <w:sz w:val="20"/>
          <w:szCs w:val="20"/>
        </w:rPr>
        <w:t>250401573</w:t>
      </w:r>
      <w:r w:rsidRPr="00E8139D">
        <w:rPr>
          <w:rFonts w:ascii="Times New Roman" w:eastAsia="Arial" w:hAnsi="Times New Roman" w:cs="Times New Roman"/>
          <w:b/>
          <w:bCs/>
          <w:color w:val="000000"/>
          <w:sz w:val="20"/>
          <w:szCs w:val="20"/>
        </w:rPr>
        <w:tab/>
        <w:t>Telefone:</w:t>
      </w:r>
      <w:r w:rsidR="00840D46" w:rsidRPr="00840D46">
        <w:rPr>
          <w:rFonts w:ascii="Times New Roman" w:eastAsia="Arial" w:hAnsi="Times New Roman" w:cs="Times New Roman"/>
          <w:color w:val="000000"/>
          <w:sz w:val="20"/>
          <w:szCs w:val="20"/>
        </w:rPr>
        <w:t>22-981221739</w:t>
      </w:r>
    </w:p>
    <w:p ns2:paraId="6D6A556D" ns2:textId="77777777" w:rsidR="00D87A9E" w:rsidRPr="00E8139D" w:rsidRDefault="00D87A9E" w:rsidP="00CC31E0">
      <w:pPr>
        <w:spacing w:after="210" w:line="360" w:lineRule="auto"/>
        <w:ind w:firstLine="709"/>
        <w:jc w:val="both"/>
        <w:rPr>
          <w:rFonts w:ascii="Times New Roman" w:hAnsi="Times New Roman" w:cs="Times New Roman"/>
        </w:rPr>
      </w:pPr>
      <w:r w:rsidRPr="00E8139D">
        <w:rPr>
          <w:rFonts w:ascii="Times New Roman" w:eastAsia="Arial" w:hAnsi="Times New Roman" w:cs="Times New Roman"/>
          <w:color w:val="000000"/>
        </w:rPr>
        <w:t xml:space="preserve">Declaro, para os devidos fins, que estou devolvendo à Secretaria Adjunta de Ciência e Tecnologia (ADCETEI) o(s) equipamento(s) de informática abaixo relacionado(s), vinculado(s) ao Contrato nº 046/2026 – PMCF / IART, referente ao Termo de Recebimento e Responsabilidade nº 017/2026, encontrando-se em perfeito estado de conservação e funcionamento, ressalvado o desgaste natural do uso regular.</w:t>
      </w:r>
    </w:p>
    <w:p ns2:paraId="235C3980" ns2:textId="77777777" w:rsidR="00D87A9E" w:rsidRPr="00E8139D" w:rsidRDefault="00D87A9E" w:rsidP="00CC31E0">
      <w:pPr>
        <w:spacing w:after="210" w:line="360" w:lineRule="auto"/>
        <w:jc w:val="both"/>
        <w:rPr>
          <w:rFonts w:ascii="Times New Roman" w:eastAsia="Arial" w:hAnsi="Times New Roman" w:cs="Times New Roman"/>
          <w:color w:val="000000"/>
        </w:rPr>
      </w:pPr>
      <w:bookmarkStart w:id="1" w:name="relação_dos_equipamentos_recebidos"/>
      <w:r w:rsidRPr="00E8139D">
        <w:rPr>
          <w:rFonts w:ascii="Times New Roman" w:eastAsia="Arial" w:hAnsi="Times New Roman" w:cs="Times New Roman"/>
          <w:b/>
          <w:bCs/>
          <w:color w:val="000000"/>
        </w:rPr>
        <w:t xml:space="preserve">Relação dos equipamentos devolvidos</w:t>
      </w:r>
      <w:bookmarkEnd w:id="1"/>
    </w:p>
    <w:tbl>
      <w:tblPr>
        <w:tblStyle w:val="NormalGrid"/>
        <w:tblW w:w="9356" w:type="dxa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6"/>
        <w:gridCol w:w="1134"/>
        <w:gridCol w:w="4090"/>
        <w:gridCol w:w="1604"/>
        <w:gridCol w:w="1622"/>
      </w:tblGrid>
      <w:tr w:rsidR="00D87A9E" w:rsidRPr="00E8139D" ns2:paraId="782D3ABB" ns2:textId="77777777" w:rsidTr="00811055">
        <w:trPr>
          <w:cantSplit/>
          <w:tblCellSpacing w:w="0" w:type="dxa"/>
          <w:jc w:val="center"/>
        </w:trPr>
        <w:tc>
          <w:tcPr>
            <w:tcW w:w="906" w:type="dxa"/>
          </w:tcPr>
          <w:p ns2:paraId="2416A391" ns2:textId="77777777" w:rsidR="00D87A9E" w:rsidRPr="00E8139D" w:rsidRDefault="00D87A9E" w:rsidP="00CC31E0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E8139D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Item</w:t>
            </w:r>
          </w:p>
        </w:tc>
        <w:tc>
          <w:tcPr>
            <w:tcW w:w="1134" w:type="dxa"/>
          </w:tcPr>
          <w:p ns2:paraId="138DB0C5" ns2:textId="77777777" w:rsidR="00D87A9E" w:rsidRPr="00E8139D" w:rsidRDefault="00D87A9E" w:rsidP="00CC31E0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E8139D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Tipo</w:t>
            </w:r>
          </w:p>
        </w:tc>
        <w:tc>
          <w:tcPr>
            <w:tcW w:w="4090" w:type="dxa"/>
          </w:tcPr>
          <w:p ns2:paraId="3DC326CB" ns2:textId="77777777" w:rsidR="00D87A9E" w:rsidRPr="00E8139D" w:rsidRDefault="00D87A9E" w:rsidP="00CC31E0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E8139D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Modelo / Especificação</w:t>
            </w:r>
          </w:p>
        </w:tc>
        <w:tc>
          <w:tcPr>
            <w:tcW w:w="1604" w:type="dxa"/>
          </w:tcPr>
          <w:p ns2:paraId="02B4208D" ns2:textId="77777777" w:rsidR="00D87A9E" w:rsidRPr="00E8139D" w:rsidRDefault="00D87A9E" w:rsidP="00CC31E0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E8139D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Quantidade</w:t>
            </w:r>
          </w:p>
        </w:tc>
        <w:tc>
          <w:tcPr>
            <w:tcW w:w="1622" w:type="dxa"/>
          </w:tcPr>
          <w:p ns2:paraId="53517CCA" ns2:textId="77777777" w:rsidR="00D87A9E" w:rsidRPr="00E8139D" w:rsidRDefault="00D87A9E" w:rsidP="00CC31E0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E8139D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Observações</w:t>
            </w:r>
          </w:p>
        </w:tc>
      </w:tr>
      <w:tr w:rsidR="00D87A9E" w:rsidRPr="00E8139D" ns2:paraId="784C0CEB" ns2:textId="77777777" w:rsidTr="00811055">
        <w:trPr>
          <w:cantSplit/>
          <w:tblCellSpacing w:w="0" w:type="dxa"/>
          <w:jc w:val="center"/>
        </w:trPr>
        <w:tc>
          <w:tcPr>
            <w:tcW w:w="906" w:type="dxa"/>
          </w:tcPr>
          <w:p ns2:paraId="0C0C7DBA" ns2:textId="6C61BBC6" w:rsidR="00D87A9E" w:rsidRPr="00E8139D" w:rsidRDefault="00604095" w:rsidP="00CC31E0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E8139D">
              <w:rPr>
                <w:rFonts w:ascii="Times New Roman" w:eastAsia="Arial" w:hAnsi="Times New Roman" w:cs="Times New Roman"/>
                <w:color w:val="000000"/>
                <w:sz w:val="18"/>
                <w:szCs w:val="18"/>
                <w:lang w:val="pt-BR"/>
              </w:rPr>
              <w:t>1</w:t>
            </w:r>
          </w:p>
        </w:tc>
        <w:tc>
          <w:tcPr>
            <w:tcW w:w="1134" w:type="dxa"/>
          </w:tcPr>
          <w:p ns2:paraId="563FF201" ns2:textId="77777777" w:rsidR="00D87A9E" w:rsidRPr="00E8139D" w:rsidRDefault="00D87A9E" w:rsidP="00CC31E0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E8139D">
              <w:rPr>
                <w:rFonts w:ascii="Times New Roman" w:eastAsia="Arial" w:hAnsi="Times New Roman" w:cs="Times New Roman"/>
                <w:color w:val="000000"/>
                <w:sz w:val="18"/>
                <w:szCs w:val="18"/>
                <w:lang w:val="pt-BR"/>
              </w:rPr>
              <w:t>Monitor</w:t>
            </w:r>
          </w:p>
        </w:tc>
        <w:tc>
          <w:tcPr>
            <w:tcW w:w="4090" w:type="dxa"/>
          </w:tcPr>
          <w:p ns2:paraId="2CA6E1A9" ns2:textId="5556C832" w:rsidR="001D6098" w:rsidRPr="00E8139D" w:rsidRDefault="00D87A9E" w:rsidP="00CC31E0">
            <w:pPr>
              <w:tabs>
                <w:tab w:val="center" w:pos="1884"/>
              </w:tabs>
              <w:spacing w:line="360" w:lineRule="auto"/>
              <w:jc w:val="both"/>
              <w:rPr>
                <w:rFonts w:ascii="Times New Roman" w:eastAsia="Arial" w:hAnsi="Times New Roman" w:cs="Times New Roman"/>
                <w:color w:val="000000"/>
                <w:sz w:val="18"/>
                <w:szCs w:val="18"/>
                <w:lang w:val="pt-BR"/>
              </w:rPr>
            </w:pPr>
            <w:r w:rsidRPr="00E8139D">
              <w:rPr>
                <w:rFonts w:ascii="Times New Roman" w:eastAsia="Arial" w:hAnsi="Times New Roman" w:cs="Times New Roman"/>
                <w:color w:val="000000"/>
                <w:sz w:val="18"/>
                <w:szCs w:val="18"/>
                <w:lang w:val="pt-BR"/>
              </w:rPr>
              <w:t xml:space="preserve">Monitor Marca </w:t>
            </w:r>
            <w:r w:rsidR="00840D46">
              <w:rPr>
                <w:rFonts w:ascii="Times New Roman" w:eastAsia="Arial" w:hAnsi="Times New Roman" w:cs="Times New Roman"/>
                <w:color w:val="000000"/>
                <w:sz w:val="18"/>
                <w:szCs w:val="18"/>
                <w:lang w:val="pt-BR"/>
              </w:rPr>
              <w:t>Samsung</w:t>
            </w:r>
            <w:r w:rsidRPr="00E8139D">
              <w:rPr>
                <w:rFonts w:ascii="Times New Roman" w:eastAsia="Arial" w:hAnsi="Times New Roman" w:cs="Times New Roman"/>
                <w:color w:val="000000"/>
                <w:sz w:val="18"/>
                <w:szCs w:val="18"/>
                <w:lang w:val="pt-BR"/>
              </w:rPr>
              <w:t xml:space="preserve"> </w:t>
            </w:r>
            <w:r w:rsidR="00840D46">
              <w:rPr>
                <w:rFonts w:ascii="Times New Roman" w:eastAsia="Arial" w:hAnsi="Times New Roman" w:cs="Times New Roman"/>
                <w:color w:val="000000"/>
                <w:sz w:val="18"/>
                <w:szCs w:val="18"/>
                <w:lang w:val="pt-BR"/>
              </w:rPr>
              <w:t>24”</w:t>
            </w:r>
            <w:r w:rsidRPr="00E8139D">
              <w:rPr>
                <w:rFonts w:ascii="Times New Roman" w:eastAsia="Arial" w:hAnsi="Times New Roman" w:cs="Times New Roman"/>
                <w:color w:val="000000"/>
                <w:sz w:val="18"/>
                <w:szCs w:val="18"/>
                <w:lang w:val="pt-BR"/>
              </w:rPr>
              <w:t xml:space="preserve"> </w:t>
            </w:r>
          </w:p>
          <w:p ns2:paraId="6E33FB5C" ns2:textId="1FC075AF" w:rsidR="00D87A9E" w:rsidRPr="00E8139D" w:rsidRDefault="00D87A9E" w:rsidP="00CC31E0">
            <w:pPr>
              <w:tabs>
                <w:tab w:val="center" w:pos="1884"/>
              </w:tabs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E8139D">
              <w:rPr>
                <w:rFonts w:ascii="Times New Roman" w:eastAsia="Arial" w:hAnsi="Times New Roman" w:cs="Times New Roman"/>
                <w:color w:val="000000"/>
                <w:sz w:val="18"/>
                <w:szCs w:val="18"/>
                <w:lang w:val="pt-BR"/>
              </w:rPr>
              <w:t>Modelo</w:t>
            </w:r>
            <w:r w:rsidR="00840D46">
              <w:rPr>
                <w:rFonts w:ascii="Times New Roman" w:eastAsia="Arial" w:hAnsi="Times New Roman" w:cs="Times New Roman"/>
                <w:color w:val="000000"/>
                <w:sz w:val="18"/>
                <w:szCs w:val="18"/>
                <w:lang w:val="pt-BR"/>
              </w:rPr>
              <w:t xml:space="preserve"> S24D400GAL</w:t>
            </w:r>
            <w:r w:rsidRPr="00E8139D">
              <w:rPr>
                <w:rFonts w:ascii="Times New Roman" w:eastAsia="Arial" w:hAnsi="Times New Roman" w:cs="Times New Roman"/>
                <w:sz w:val="18"/>
                <w:szCs w:val="18"/>
              </w:rPr>
              <w:tab/>
            </w:r>
          </w:p>
        </w:tc>
        <w:tc>
          <w:tcPr>
            <w:tcW w:w="1604" w:type="dxa"/>
          </w:tcPr>
          <w:p ns2:paraId="5B3EE0F2" ns2:textId="3F4FCEEA" w:rsidR="00D87A9E" w:rsidRPr="00E8139D" w:rsidRDefault="00D533DD" w:rsidP="00CC31E0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622" w:type="dxa"/>
          </w:tcPr>
          <w:p ns2:paraId="16488CBE" ns2:textId="77777777" w:rsidR="00D87A9E" w:rsidRPr="00E8139D" w:rsidRDefault="00D87A9E" w:rsidP="00CC31E0">
            <w:pPr>
              <w:spacing w:line="36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E8139D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Equipamento locado</w:t>
            </w:r>
          </w:p>
        </w:tc>
      </w:tr>
      <w:tr w:rsidR="004B41DD" w:rsidRPr="00E8139D" ns2:paraId="7F1C18C1" ns2:textId="77777777" w:rsidTr="00811055">
        <w:trPr>
          <w:cantSplit/>
          <w:tblCellSpacing w:w="0" w:type="dxa"/>
          <w:jc w:val="center"/>
        </w:trPr>
        <w:tc>
          <w:tcPr>
            <w:tcW w:w="906" w:type="dxa"/>
          </w:tcPr>
          <w:p ns2:paraId="7E340AEE" ns2:textId="73EEB219" w:rsidR="004B41DD" w:rsidRPr="00E8139D" w:rsidRDefault="004B41DD" w:rsidP="00CC31E0">
            <w:pPr>
              <w:spacing w:line="360" w:lineRule="auto"/>
              <w:jc w:val="both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8139D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1134" w:type="dxa"/>
          </w:tcPr>
          <w:p ns2:paraId="2D944FE3" ns2:textId="6010945E" w:rsidR="004B41DD" w:rsidRPr="00E8139D" w:rsidRDefault="004B41DD" w:rsidP="00CC31E0">
            <w:pPr>
              <w:spacing w:line="360" w:lineRule="auto"/>
              <w:jc w:val="both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8139D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Desktop</w:t>
            </w:r>
          </w:p>
        </w:tc>
        <w:tc>
          <w:tcPr>
            <w:tcW w:w="4090" w:type="dxa"/>
          </w:tcPr>
          <w:p ns2:paraId="2DC98205" ns2:textId="42B3A998" w:rsidR="004B41DD" w:rsidRPr="00E8139D" w:rsidRDefault="004B41DD" w:rsidP="00CC31E0">
            <w:pPr>
              <w:tabs>
                <w:tab w:val="center" w:pos="1884"/>
              </w:tabs>
              <w:spacing w:line="360" w:lineRule="auto"/>
              <w:jc w:val="both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8139D">
              <w:rPr>
                <w:rFonts w:ascii="Times New Roman" w:eastAsia="Arial" w:hAnsi="Times New Roman" w:cs="Times New Roman"/>
                <w:color w:val="000000"/>
                <w:sz w:val="18"/>
                <w:szCs w:val="18"/>
                <w:lang w:val="pt-BR"/>
              </w:rPr>
              <w:t>Desktop intermediário Lenovo NEO30S Core I5 13º Geração 13420 Memória 8 GB ddr5 e SSD 512 NVME</w:t>
            </w:r>
          </w:p>
        </w:tc>
        <w:tc>
          <w:tcPr>
            <w:tcW w:w="1604" w:type="dxa"/>
          </w:tcPr>
          <w:p ns2:paraId="268DC964" ns2:textId="01A81BEC" w:rsidR="004B41DD" w:rsidRPr="00E8139D" w:rsidRDefault="001D6098" w:rsidP="00CC31E0">
            <w:pPr>
              <w:spacing w:line="360" w:lineRule="auto"/>
              <w:jc w:val="both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8139D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22" w:type="dxa"/>
          </w:tcPr>
          <w:p ns2:paraId="2873D76C" ns2:textId="3A6CF4A4" w:rsidR="004B41DD" w:rsidRPr="00E8139D" w:rsidRDefault="004B41DD" w:rsidP="00CC31E0">
            <w:pPr>
              <w:spacing w:line="360" w:lineRule="auto"/>
              <w:jc w:val="both"/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</w:pPr>
            <w:r w:rsidRPr="00E8139D"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Equipamento locado</w:t>
            </w:r>
          </w:p>
        </w:tc>
      </w:tr>
    </w:tbl>
    <w:p ns2:paraId="23790A71" ns2:textId="23EBF834" w:rsidR="004A2496" w:rsidRPr="00E8139D" w:rsidRDefault="004A2496" w:rsidP="00CC31E0">
      <w:pPr>
        <w:jc w:val="both"/>
        <w:rPr>
          <w:rFonts w:ascii="Times New Roman" w:eastAsia="Arial" w:hAnsi="Times New Roman" w:cs="Times New Roman"/>
        </w:rPr>
      </w:pPr>
    </w:p>
    <w:p ns2:paraId="4B031EAE" ns2:textId="77777777" w:rsidR="00604095" w:rsidRPr="00E8139D" w:rsidRDefault="00604095" w:rsidP="00CC31E0">
      <w:pPr>
        <w:jc w:val="both"/>
        <w:rPr>
          <w:rFonts w:ascii="Times New Roman" w:eastAsia="Arial" w:hAnsi="Times New Roman" w:cs="Times New Roman"/>
        </w:rPr>
      </w:pPr>
    </w:p>
    <w:p ns2:paraId="2471A4E2" ns2:textId="77777777" w:rsidR="00604095" w:rsidRPr="00E8139D" w:rsidRDefault="00604095" w:rsidP="00CC31E0">
      <w:pPr>
        <w:jc w:val="both"/>
        <w:rPr>
          <w:rFonts w:ascii="Times New Roman" w:eastAsia="Arial" w:hAnsi="Times New Roman" w:cs="Times New Roman"/>
        </w:rPr>
      </w:pPr>
    </w:p>
    <w:tbl>
      <w:tblPr>
        <w:tblW w:w="68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1303"/>
        <w:gridCol w:w="993"/>
        <w:gridCol w:w="1275"/>
        <w:gridCol w:w="1742"/>
        <w:gridCol w:w="527"/>
      </w:tblGrid>
      <w:tr w:rsidR="00DF0142" w:rsidRPr="00E8139D" ns2:paraId="72657BF6" ns2:textId="77777777" w:rsidTr="00DF0142">
        <w:trPr>
          <w:trHeight w:val="300"/>
          <w:jc w:val="center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ns2:paraId="22A734B0" ns2:textId="77777777" w:rsidR="00DF0142" w:rsidRPr="00E8139D" w:rsidRDefault="00DF0142" w:rsidP="00EE7E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</w:pPr>
            <w:r w:rsidRPr="00E813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  <w:t>UN</w:t>
            </w:r>
          </w:p>
        </w:tc>
        <w:tc>
          <w:tcPr>
            <w:tcW w:w="1303" w:type="dxa"/>
            <w:shd w:val="clear" w:color="auto" w:fill="auto"/>
            <w:noWrap/>
            <w:vAlign w:val="bottom"/>
            <w:hideMark/>
          </w:tcPr>
          <w:p ns2:paraId="039D15FD" ns2:textId="77777777" w:rsidR="00DF0142" w:rsidRPr="00E8139D" w:rsidRDefault="00DF0142" w:rsidP="00EE7E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</w:pPr>
            <w:r w:rsidRPr="00E813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  <w:t>Categoria</w:t>
            </w:r>
          </w:p>
        </w:tc>
        <w:tc>
          <w:tcPr>
            <w:tcW w:w="993" w:type="dxa"/>
            <w:shd w:val="clear" w:color="auto" w:fill="auto"/>
            <w:noWrap/>
            <w:vAlign w:val="bottom"/>
            <w:hideMark/>
          </w:tcPr>
          <w:p ns2:paraId="3C613A6A" ns2:textId="77777777" w:rsidR="00DF0142" w:rsidRPr="00E8139D" w:rsidRDefault="00DF0142" w:rsidP="00EE7E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</w:pPr>
            <w:r w:rsidRPr="00E813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  <w:t>Marca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ns2:paraId="790AD47D" ns2:textId="77777777" w:rsidR="00DF0142" w:rsidRPr="00E8139D" w:rsidRDefault="00DF0142" w:rsidP="00EE7E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</w:pPr>
            <w:r w:rsidRPr="00E813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  <w:t>Modelo</w:t>
            </w:r>
          </w:p>
        </w:tc>
        <w:tc>
          <w:tcPr>
            <w:tcW w:w="1742" w:type="dxa"/>
            <w:shd w:val="clear" w:color="auto" w:fill="auto"/>
            <w:noWrap/>
            <w:vAlign w:val="bottom"/>
            <w:hideMark/>
          </w:tcPr>
          <w:p ns2:paraId="2F86B367" ns2:textId="77777777" w:rsidR="00DF0142" w:rsidRPr="00E8139D" w:rsidRDefault="00DF0142" w:rsidP="00EE7E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</w:pPr>
            <w:r w:rsidRPr="00E813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  <w:t>Série</w:t>
            </w:r>
          </w:p>
        </w:tc>
        <w:tc>
          <w:tcPr>
            <w:tcW w:w="527" w:type="dxa"/>
            <w:shd w:val="clear" w:color="auto" w:fill="auto"/>
            <w:noWrap/>
            <w:vAlign w:val="bottom"/>
            <w:hideMark/>
          </w:tcPr>
          <w:p ns2:paraId="5D9D30C9" ns2:textId="77777777" w:rsidR="00DF0142" w:rsidRPr="00E8139D" w:rsidRDefault="00DF0142" w:rsidP="00EE7E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</w:pPr>
            <w:r w:rsidRPr="00E813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  <w:t>Obs</w:t>
            </w:r>
          </w:p>
        </w:tc>
      </w:tr>
      <w:tr w:rsidR="00DF0142" w:rsidRPr="00E8139D" ns2:paraId="3EA12DC1" ns2:textId="77777777" w:rsidTr="00D318FE">
        <w:trPr>
          <w:trHeight w:val="300"/>
          <w:jc w:val="center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ns2:paraId="3A51909E" ns2:textId="77777777" w:rsidR="00DF0142" w:rsidRPr="00E8139D" w:rsidRDefault="00DF0142" w:rsidP="00EE7E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</w:pPr>
            <w:r w:rsidRPr="00E813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  <w:t>1</w:t>
            </w:r>
          </w:p>
        </w:tc>
        <w:tc>
          <w:tcPr>
            <w:tcW w:w="1303" w:type="dxa"/>
            <w:shd w:val="clear" w:color="auto" w:fill="auto"/>
            <w:noWrap/>
            <w:vAlign w:val="bottom"/>
            <w:hideMark/>
          </w:tcPr>
          <w:p ns2:paraId="6625C7CD" ns2:textId="77777777" w:rsidR="00DF0142" w:rsidRPr="00E8139D" w:rsidRDefault="00DF0142" w:rsidP="00EE7E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</w:pPr>
            <w:r w:rsidRPr="00E813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  <w:t>Monitor</w:t>
            </w:r>
          </w:p>
        </w:tc>
        <w:tc>
          <w:tcPr>
            <w:tcW w:w="993" w:type="dxa"/>
            <w:shd w:val="clear" w:color="auto" w:fill="auto"/>
            <w:noWrap/>
            <w:vAlign w:val="bottom"/>
            <w:hideMark/>
          </w:tcPr>
          <w:p ns2:paraId="526EEB79" ns2:textId="3B49F81E" w:rsidR="00DF0142" w:rsidRPr="00E8139D" w:rsidRDefault="00840D46" w:rsidP="00EE7E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  <w:t>Samsung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ns2:paraId="044C5F4C" ns2:textId="5D63EA5A" w:rsidR="00DF0142" w:rsidRPr="00E8139D" w:rsidRDefault="00840D46" w:rsidP="00EE7E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S24D400GAL</w:t>
            </w:r>
          </w:p>
        </w:tc>
        <w:tc>
          <w:tcPr>
            <w:tcW w:w="1742" w:type="dxa"/>
            <w:shd w:val="clear" w:color="auto" w:fill="auto"/>
            <w:noWrap/>
            <w:vAlign w:val="bottom"/>
          </w:tcPr>
          <w:p ns2:paraId="00F08E07" ns2:textId="20A2AFBB" w:rsidR="00DF0142" w:rsidRPr="00E8139D" w:rsidRDefault="00D318FE" w:rsidP="00EE7E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  <w:t>Y5UJHX5YA00227V</w:t>
            </w:r>
          </w:p>
        </w:tc>
        <w:tc>
          <w:tcPr>
            <w:tcW w:w="527" w:type="dxa"/>
            <w:shd w:val="clear" w:color="auto" w:fill="auto"/>
            <w:noWrap/>
            <w:vAlign w:val="bottom"/>
            <w:hideMark/>
          </w:tcPr>
          <w:p ns2:paraId="2785447D" ns2:textId="77777777" w:rsidR="00DF0142" w:rsidRPr="00E8139D" w:rsidRDefault="00DF0142" w:rsidP="00EE7E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</w:pPr>
            <w:r w:rsidRPr="00E813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  <w:t> </w:t>
            </w:r>
          </w:p>
        </w:tc>
      </w:tr>
      <w:tr w:rsidR="00DF0142" w:rsidRPr="00E8139D" ns2:paraId="78716209" ns2:textId="77777777" w:rsidTr="00DF0142">
        <w:trPr>
          <w:trHeight w:val="300"/>
          <w:jc w:val="center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ns2:paraId="486508E3" ns2:textId="77777777" w:rsidR="00DF0142" w:rsidRPr="00E8139D" w:rsidRDefault="00DF0142" w:rsidP="00EE7E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</w:pPr>
            <w:r w:rsidRPr="00E813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  <w:t>2</w:t>
            </w:r>
          </w:p>
        </w:tc>
        <w:tc>
          <w:tcPr>
            <w:tcW w:w="1303" w:type="dxa"/>
            <w:shd w:val="clear" w:color="auto" w:fill="auto"/>
            <w:noWrap/>
            <w:vAlign w:val="bottom"/>
            <w:hideMark/>
          </w:tcPr>
          <w:p ns2:paraId="6712BE6F" ns2:textId="77777777" w:rsidR="00DF0142" w:rsidRPr="00E8139D" w:rsidRDefault="00DF0142" w:rsidP="00EE7E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</w:pPr>
            <w:r w:rsidRPr="00E813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  <w:t>Desktop</w:t>
            </w:r>
          </w:p>
        </w:tc>
        <w:tc>
          <w:tcPr>
            <w:tcW w:w="993" w:type="dxa"/>
            <w:shd w:val="clear" w:color="auto" w:fill="auto"/>
            <w:noWrap/>
            <w:vAlign w:val="bottom"/>
            <w:hideMark/>
          </w:tcPr>
          <w:p ns2:paraId="55209D96" ns2:textId="77777777" w:rsidR="00DF0142" w:rsidRPr="00E8139D" w:rsidRDefault="00DF0142" w:rsidP="00EE7E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</w:pPr>
            <w:r w:rsidRPr="00E813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  <w:t>LENOVO</w:t>
            </w:r>
          </w:p>
        </w:tc>
        <w:tc>
          <w:tcPr>
            <w:tcW w:w="1275" w:type="dxa"/>
            <w:shd w:val="clear" w:color="auto" w:fill="auto"/>
            <w:noWrap/>
            <w:vAlign w:val="bottom"/>
            <w:hideMark/>
          </w:tcPr>
          <w:p ns2:paraId="5F4A6798" ns2:textId="77777777" w:rsidR="00DF0142" w:rsidRPr="00E8139D" w:rsidRDefault="00DF0142" w:rsidP="00EE7E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</w:pPr>
            <w:r w:rsidRPr="00E813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  <w:t>NEO30S</w:t>
            </w:r>
          </w:p>
        </w:tc>
        <w:tc>
          <w:tcPr>
            <w:tcW w:w="1742" w:type="dxa"/>
            <w:shd w:val="clear" w:color="auto" w:fill="auto"/>
            <w:noWrap/>
            <w:vAlign w:val="bottom"/>
            <w:hideMark/>
          </w:tcPr>
          <w:p ns2:paraId="447525D5" ns2:textId="2FAAABF7" w:rsidR="00DF0142" w:rsidRPr="00E8139D" w:rsidRDefault="00DF0142" w:rsidP="00EE7E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</w:pPr>
            <w:r w:rsidRPr="00E813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  <w:t>PE0</w:t>
            </w:r>
            <w:r w:rsidR="00A1775E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  <w:t>FQFY0</w:t>
            </w:r>
          </w:p>
        </w:tc>
        <w:tc>
          <w:tcPr>
            <w:tcW w:w="527" w:type="dxa"/>
            <w:shd w:val="clear" w:color="auto" w:fill="auto"/>
            <w:noWrap/>
            <w:vAlign w:val="bottom"/>
            <w:hideMark/>
          </w:tcPr>
          <w:p ns2:paraId="5D3940A2" ns2:textId="77777777" w:rsidR="00DF0142" w:rsidRPr="00E8139D" w:rsidRDefault="00DF0142" w:rsidP="00EE7E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</w:pPr>
            <w:r w:rsidRPr="00E813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  <w:t> </w:t>
            </w:r>
          </w:p>
        </w:tc>
      </w:tr>
      <w:tr w:rsidR="00D533DD" w:rsidRPr="00E8139D" ns2:paraId="3475B6ED" ns2:textId="77777777" w:rsidTr="00DF0142">
        <w:trPr>
          <w:trHeight w:val="300"/>
          <w:jc w:val="center"/>
        </w:trPr>
        <w:tc>
          <w:tcPr>
            <w:tcW w:w="960" w:type="dxa"/>
            <w:shd w:val="clear" w:color="auto" w:fill="auto"/>
            <w:noWrap/>
            <w:vAlign w:val="bottom"/>
          </w:tcPr>
          <w:p ns2:paraId="77DF13C3" ns2:textId="22F77C3D" w:rsidR="00D533DD" w:rsidRPr="00E8139D" w:rsidRDefault="00D533DD" w:rsidP="00D533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  <w:t>3</w:t>
            </w:r>
          </w:p>
        </w:tc>
        <w:tc>
          <w:tcPr>
            <w:tcW w:w="1303" w:type="dxa"/>
            <w:shd w:val="clear" w:color="auto" w:fill="auto"/>
            <w:noWrap/>
            <w:vAlign w:val="bottom"/>
          </w:tcPr>
          <w:p ns2:paraId="44060930" ns2:textId="5345D275" w:rsidR="00D533DD" w:rsidRPr="00E8139D" w:rsidRDefault="00D533DD" w:rsidP="00D533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</w:pPr>
            <w:r w:rsidRPr="00E8139D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  <w:t>Monitor</w:t>
            </w:r>
          </w:p>
        </w:tc>
        <w:tc>
          <w:tcPr>
            <w:tcW w:w="993" w:type="dxa"/>
            <w:shd w:val="clear" w:color="auto" w:fill="auto"/>
            <w:noWrap/>
            <w:vAlign w:val="bottom"/>
          </w:tcPr>
          <w:p ns2:paraId="369B5F43" ns2:textId="38A7A8BF" w:rsidR="00D533DD" w:rsidRPr="00E8139D" w:rsidRDefault="00D533DD" w:rsidP="00D533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  <w:t>Samsung</w:t>
            </w:r>
          </w:p>
        </w:tc>
        <w:tc>
          <w:tcPr>
            <w:tcW w:w="1275" w:type="dxa"/>
            <w:shd w:val="clear" w:color="auto" w:fill="auto"/>
            <w:noWrap/>
            <w:vAlign w:val="bottom"/>
          </w:tcPr>
          <w:p ns2:paraId="01A26B9B" ns2:textId="130183DA" w:rsidR="00D533DD" w:rsidRPr="00E8139D" w:rsidRDefault="00D533DD" w:rsidP="00D533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18"/>
                <w:szCs w:val="18"/>
              </w:rPr>
              <w:t>S24D400GAL</w:t>
            </w:r>
          </w:p>
        </w:tc>
        <w:tc>
          <w:tcPr>
            <w:tcW w:w="1742" w:type="dxa"/>
            <w:shd w:val="clear" w:color="auto" w:fill="auto"/>
            <w:noWrap/>
            <w:vAlign w:val="bottom"/>
          </w:tcPr>
          <w:p ns2:paraId="4F06B9C1" ns2:textId="1BFADBB8" w:rsidR="00D533DD" w:rsidRPr="00E8139D" w:rsidRDefault="00D533DD" w:rsidP="00D533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  <w:t>Y5UJHX5YA00307J</w:t>
            </w:r>
          </w:p>
        </w:tc>
        <w:tc>
          <w:tcPr>
            <w:tcW w:w="527" w:type="dxa"/>
            <w:shd w:val="clear" w:color="auto" w:fill="auto"/>
            <w:noWrap/>
            <w:vAlign w:val="bottom"/>
          </w:tcPr>
          <w:p ns2:paraId="5010ED8A" ns2:textId="77777777" w:rsidR="00D533DD" w:rsidRPr="00E8139D" w:rsidRDefault="00D533DD" w:rsidP="00D533D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</w:pPr>
          </w:p>
        </w:tc>
      </w:tr>
    </w:tbl>
    <w:p ns2:paraId="07A6215D" ns2:textId="77777777" w:rsidR="00781A02" w:rsidRPr="00E8139D" w:rsidRDefault="00781A02" w:rsidP="00CC31E0">
      <w:pPr>
        <w:jc w:val="both"/>
        <w:rPr>
          <w:rFonts w:ascii="Times New Roman" w:eastAsia="Arial" w:hAnsi="Times New Roman" w:cs="Times New Roman"/>
        </w:rPr>
      </w:pPr>
    </w:p>
    <w:p ns2:paraId="45EA7738" ns2:textId="77777777" w:rsidR="00163BF6" w:rsidRPr="00E8139D" w:rsidRDefault="00163BF6" w:rsidP="00CC31E0">
      <w:pPr>
        <w:jc w:val="both"/>
        <w:rPr>
          <w:rFonts w:ascii="Times New Roman" w:eastAsia="Arial" w:hAnsi="Times New Roman" w:cs="Times New Roman"/>
        </w:rPr>
      </w:pPr>
    </w:p>
    <w:p ns2:paraId="04BDAD57" ns2:textId="77777777" w:rsidR="00CC31E0" w:rsidRPr="00E8139D" w:rsidRDefault="00CC31E0" w:rsidP="00CC31E0">
      <w:pPr>
        <w:jc w:val="both"/>
        <w:rPr>
          <w:rFonts w:ascii="Times New Roman" w:eastAsia="Arial" w:hAnsi="Times New Roman" w:cs="Times New Roman"/>
        </w:rPr>
      </w:pPr>
    </w:p>
    <w:p ns2:paraId="48F5B06B" ns2:textId="77777777" w:rsidR="00CC31E0" w:rsidRPr="00E8139D" w:rsidRDefault="00CC31E0" w:rsidP="00CC31E0">
      <w:pPr>
        <w:jc w:val="both"/>
        <w:rPr>
          <w:rFonts w:ascii="Times New Roman" w:eastAsia="Arial" w:hAnsi="Times New Roman" w:cs="Times New Roman"/>
        </w:rPr>
      </w:pPr>
    </w:p>
    <w:p ns2:paraId="3C062AE6" ns2:textId="77777777" w:rsidR="00CC31E0" w:rsidRPr="00E8139D" w:rsidRDefault="00CC31E0" w:rsidP="00CC31E0">
      <w:pPr>
        <w:jc w:val="both"/>
        <w:rPr>
          <w:rFonts w:ascii="Times New Roman" w:eastAsia="Arial" w:hAnsi="Times New Roman" w:cs="Times New Roman"/>
        </w:rPr>
      </w:pPr>
    </w:p>
    <w:p ns2:paraId="5EA76C21" ns2:textId="77777777" w:rsidR="00163BF6" w:rsidRPr="00E8139D" w:rsidRDefault="00163BF6" w:rsidP="00CC31E0">
      <w:pPr>
        <w:jc w:val="both"/>
        <w:rPr>
          <w:rFonts w:ascii="Times New Roman" w:eastAsia="Arial" w:hAnsi="Times New Roman" w:cs="Times New Roman"/>
        </w:rPr>
      </w:pPr>
    </w:p>
    <w:p ns2:paraId="0A69BFBE" ns2:textId="77777777" w:rsidR="00142D2B" w:rsidRPr="00E8139D" w:rsidRDefault="00142D2B" w:rsidP="00CC31E0">
      <w:pPr>
        <w:jc w:val="center"/>
        <w:rPr>
          <w:rFonts w:ascii="Times New Roman" w:eastAsia="Arial" w:hAnsi="Times New Roman" w:cs="Times New Roman"/>
          <w:iCs/>
        </w:rPr>
      </w:pPr>
      <w:r w:rsidRPr="00E8139D">
        <w:rPr>
          <w:rFonts w:ascii="Times New Roman" w:eastAsia="Arial" w:hAnsi="Times New Roman" w:cs="Times New Roman"/>
          <w:iCs/>
        </w:rPr>
        <w:t>________________________________</w:t>
      </w:r>
    </w:p>
    <w:p ns2:paraId="172A7BE7" ns2:textId="5069CCC4" w:rsidR="001D6098" w:rsidRPr="00E8139D" w:rsidRDefault="00A1775E" w:rsidP="00A1775E">
      <w:pPr>
        <w:jc w:val="center"/>
        <w:rPr>
          <w:rFonts w:ascii="Times New Roman" w:eastAsia="Arial" w:hAnsi="Times New Roman" w:cs="Times New Roman"/>
          <w:iCs/>
        </w:rPr>
      </w:pPr>
      <w:r>
        <w:rPr>
          <w:rFonts w:ascii="Times New Roman" w:eastAsia="Arial" w:hAnsi="Times New Roman" w:cs="Times New Roman"/>
          <w:color w:val="000000"/>
        </w:rPr>
        <w:t>Érica Sanches</w:t>
      </w:r>
    </w:p>
    <w:p ns2:paraId="694A6948" ns2:textId="77777777" w:rsidR="00142D2B" w:rsidRPr="00E8139D" w:rsidRDefault="00142D2B" w:rsidP="00CC31E0">
      <w:pPr>
        <w:jc w:val="center"/>
        <w:rPr>
          <w:rFonts w:ascii="Times New Roman" w:eastAsia="Arial" w:hAnsi="Times New Roman" w:cs="Times New Roman"/>
          <w:iCs/>
        </w:rPr>
      </w:pPr>
      <w:r w:rsidRPr="00E8139D">
        <w:rPr>
          <w:rFonts w:ascii="Times New Roman" w:eastAsia="Arial" w:hAnsi="Times New Roman" w:cs="Times New Roman"/>
          <w:iCs/>
        </w:rPr>
        <w:t>________________________________</w:t>
      </w:r>
    </w:p>
    <w:p ns2:paraId="66B5CD90" ns2:textId="77777777" w:rsidR="00142D2B" w:rsidRPr="00E8139D" w:rsidRDefault="00142D2B" w:rsidP="00CC31E0">
      <w:pPr>
        <w:jc w:val="center"/>
        <w:rPr>
          <w:rFonts w:ascii="Times New Roman" w:eastAsia="Arial" w:hAnsi="Times New Roman" w:cs="Times New Roman"/>
          <w:iCs/>
        </w:rPr>
      </w:pPr>
      <w:r w:rsidRPr="00E8139D">
        <w:rPr>
          <w:rFonts w:ascii="Times New Roman" w:eastAsia="Arial" w:hAnsi="Times New Roman" w:cs="Times New Roman"/>
          <w:iCs/>
        </w:rPr>
        <w:t>William Barreto Corrêa</w:t>
      </w:r>
    </w:p>
    <w:p ns2:paraId="679C086B" ns2:textId="77777777" w:rsidR="00142D2B" w:rsidRPr="00E8139D" w:rsidRDefault="00142D2B" w:rsidP="00CC31E0">
      <w:pPr>
        <w:jc w:val="center"/>
        <w:rPr>
          <w:rFonts w:ascii="Times New Roman" w:eastAsia="Arial" w:hAnsi="Times New Roman" w:cs="Times New Roman"/>
          <w:iCs/>
        </w:rPr>
      </w:pPr>
      <w:r w:rsidRPr="00E8139D">
        <w:rPr>
          <w:rFonts w:ascii="Times New Roman" w:eastAsia="Arial" w:hAnsi="Times New Roman" w:cs="Times New Roman"/>
          <w:iCs/>
        </w:rPr>
        <w:t>Coordenador Geral de Tecnologia da Informação</w:t>
      </w:r>
    </w:p>
    <w:p ns2:paraId="47F4EB25" ns2:textId="77777777" w:rsidR="00142D2B" w:rsidRPr="00E8139D" w:rsidRDefault="00142D2B" w:rsidP="00CC31E0">
      <w:pPr>
        <w:jc w:val="center"/>
        <w:rPr>
          <w:rFonts w:ascii="Times New Roman" w:eastAsia="Arial" w:hAnsi="Times New Roman" w:cs="Times New Roman"/>
          <w:iCs/>
        </w:rPr>
      </w:pPr>
    </w:p>
    <w:p ns2:paraId="56A6C7A9" ns2:textId="77777777" w:rsidR="00142D2B" w:rsidRPr="00E8139D" w:rsidRDefault="00142D2B" w:rsidP="00CC31E0">
      <w:pPr>
        <w:jc w:val="center"/>
        <w:rPr>
          <w:rFonts w:ascii="Times New Roman" w:eastAsia="Arial" w:hAnsi="Times New Roman" w:cs="Times New Roman"/>
        </w:rPr>
      </w:pPr>
    </w:p>
    <w:sectPr w:rsidR="001D6098" w:rsidRPr="00E8139D" w:rsidSect="00A54F97">
      <w:headerReference w:type="even" ns3:id="rId8"/>
      <w:headerReference w:type="default" ns3:id="rId9"/>
      <w:footerReference w:type="default" ns3:id="rId10"/>
      <w:headerReference w:type="first" ns3:id="rId11"/>
      <w:pgSz w:w="11906" w:h="16838" w:code="9"/>
      <w:pgMar w:top="2127" w:right="1701" w:bottom="851" w:left="1701" w:header="680" w:footer="5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6214C" w14:textId="77777777" w:rsidR="000F694C" w:rsidRDefault="000F694C" w:rsidP="00505CEB">
      <w:pPr>
        <w:spacing w:after="0" w:line="240" w:lineRule="auto"/>
      </w:pPr>
      <w:r>
        <w:separator/>
      </w:r>
    </w:p>
    <w:p w14:paraId="1C0842C5" w14:textId="77777777" w:rsidR="000F694C" w:rsidRDefault="000F694C"/>
  </w:endnote>
  <w:endnote w:type="continuationSeparator" w:id="0">
    <w:p w14:paraId="16CC01C6" w14:textId="77777777" w:rsidR="000F694C" w:rsidRDefault="000F694C" w:rsidP="00505CEB">
      <w:pPr>
        <w:spacing w:after="0" w:line="240" w:lineRule="auto"/>
      </w:pPr>
      <w:r>
        <w:continuationSeparator/>
      </w:r>
    </w:p>
    <w:p w14:paraId="2B6CD223" w14:textId="77777777" w:rsidR="000F694C" w:rsidRDefault="000F694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602D0" w14:textId="77777777" w:rsidR="001F48DF" w:rsidRDefault="001F48DF" w:rsidP="001F48DF">
    <w:pPr>
      <w:pStyle w:val="Rodap"/>
    </w:pPr>
  </w:p>
  <w:p w14:paraId="37837F82" w14:textId="1F6DF547" w:rsidR="00B13895" w:rsidRDefault="00C03DC7" w:rsidP="00C03DC7">
    <w:pPr>
      <w:jc w:val="right"/>
    </w:pPr>
    <w:r>
      <w:t xml:space="preserve">Página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</w:rPr>
      <w:t>1</w:t>
    </w:r>
    <w:r>
      <w:rPr>
        <w:b/>
        <w:bCs/>
      </w:rPr>
      <w:fldChar w:fldCharType="end"/>
    </w:r>
    <w:r>
      <w:t xml:space="preserve"> de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>
      <w:rPr>
        <w:b/>
        <w:bCs/>
      </w:rPr>
      <w:t>2</w:t>
    </w:r>
    <w:r>
      <w:rPr>
        <w:b/>
        <w:bCs/>
      </w:rPr>
      <w:fldChar w:fldCharType="end"/>
    </w:r>
  </w:p>
  <w:p w14:paraId="6930F42B" w14:textId="77777777" w:rsidR="00B13895" w:rsidRDefault="00B13895"/>
  <w:p w14:paraId="0BAD35DE" w14:textId="77777777" w:rsidR="00F04BB6" w:rsidRDefault="00F04BB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A87E6" w14:textId="77777777" w:rsidR="000F694C" w:rsidRDefault="000F694C" w:rsidP="00505CEB">
      <w:pPr>
        <w:spacing w:after="0" w:line="240" w:lineRule="auto"/>
      </w:pPr>
      <w:r>
        <w:separator/>
      </w:r>
    </w:p>
    <w:p w14:paraId="199C6E4E" w14:textId="77777777" w:rsidR="000F694C" w:rsidRDefault="000F694C"/>
  </w:footnote>
  <w:footnote w:type="continuationSeparator" w:id="0">
    <w:p w14:paraId="3DE7850B" w14:textId="77777777" w:rsidR="000F694C" w:rsidRDefault="000F694C" w:rsidP="00505CEB">
      <w:pPr>
        <w:spacing w:after="0" w:line="240" w:lineRule="auto"/>
      </w:pPr>
      <w:r>
        <w:continuationSeparator/>
      </w:r>
    </w:p>
    <w:p w14:paraId="75E7D208" w14:textId="77777777" w:rsidR="000F694C" w:rsidRDefault="000F694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003FB" w14:textId="5C515375" w:rsidR="00FA0FBF" w:rsidRDefault="00D533DD">
    <w:pPr>
      <w:pStyle w:val="Cabealho"/>
    </w:pPr>
    <w:r>
      <w:rPr>
        <w:noProof/>
      </w:rPr>
      <w:pict w14:anchorId="36FB8EE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811063" o:spid="_x0000_s1026" type="#_x0000_t75" style="position:absolute;margin-left:0;margin-top:0;width:594.7pt;height:841.45pt;z-index:-251656192;mso-position-horizontal:center;mso-position-horizontal-relative:margin;mso-position-vertical:center;mso-position-vertical-relative:margin" o:allowincell="f">
          <v:imagedata r:id="rId1" o:title="pag INTEIRA para docs ADCETEI log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1287B" w14:textId="6BA57D11" w:rsidR="00505CEB" w:rsidRPr="00505CEB" w:rsidRDefault="00D533DD" w:rsidP="00505CEB">
    <w:pPr>
      <w:pStyle w:val="Cabealho"/>
    </w:pPr>
    <w:r>
      <w:rPr>
        <w:noProof/>
      </w:rPr>
      <w:pict w14:anchorId="46BBF6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811064" o:spid="_x0000_s1027" type="#_x0000_t75" style="position:absolute;margin-left:0;margin-top:0;width:594.7pt;height:841.45pt;z-index:-251655168;mso-position-horizontal:center;mso-position-horizontal-relative:margin;mso-position-vertical:center;mso-position-vertical-relative:margin" o:allowincell="f">
          <v:imagedata r:id="rId1" o:title="pag INTEIRA para docs ADCETEI logo"/>
          <w10:wrap anchorx="margin" anchory="margin"/>
        </v:shape>
      </w:pict>
    </w:r>
    <w:r w:rsidR="00E743AD">
      <w:rPr>
        <w:noProof/>
      </w:rPr>
      <w:drawing>
        <wp:anchor distT="0" distB="0" distL="114300" distR="114300" simplePos="0" relativeHeight="251658240" behindDoc="1" locked="0" layoutInCell="1" allowOverlap="1" wp14:anchorId="315FF977" wp14:editId="65C611FE">
          <wp:simplePos x="0" y="0"/>
          <wp:positionH relativeFrom="column">
            <wp:posOffset>-1070610</wp:posOffset>
          </wp:positionH>
          <wp:positionV relativeFrom="paragraph">
            <wp:posOffset>-440690</wp:posOffset>
          </wp:positionV>
          <wp:extent cx="7553325" cy="10683892"/>
          <wp:effectExtent l="0" t="0" r="0" b="3175"/>
          <wp:wrapNone/>
          <wp:docPr id="83" name="Imagem 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490" cy="1069402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F643B">
      <w:rPr>
        <w:noProof/>
      </w:rPr>
      <w:t xml:space="preserve">          </w:t>
    </w:r>
  </w:p>
  <w:p w14:paraId="664D951F" w14:textId="77777777" w:rsidR="00B13895" w:rsidRDefault="00B13895"/>
  <w:p w14:paraId="2350D321" w14:textId="77777777" w:rsidR="00B13895" w:rsidRDefault="00B13895"/>
  <w:p w14:paraId="6815EA6B" w14:textId="7154B903" w:rsidR="00B13895" w:rsidRPr="00A54F97" w:rsidRDefault="00B13895" w:rsidP="00DF1EAC">
    <w:pPr>
      <w:tabs>
        <w:tab w:val="left" w:pos="5760"/>
      </w:tabs>
      <w:rPr>
        <w:sz w:val="36"/>
        <w:szCs w:val="3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40CE7" w14:textId="673AC330" w:rsidR="001F48DF" w:rsidRDefault="00D533DD">
    <w:pPr>
      <w:pStyle w:val="Cabealho"/>
    </w:pPr>
    <w:r>
      <w:rPr>
        <w:noProof/>
      </w:rPr>
      <w:pict w14:anchorId="545F050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811062" o:spid="_x0000_s1025" type="#_x0000_t75" style="position:absolute;margin-left:-85.05pt;margin-top:-106.35pt;width:594.7pt;height:841.45pt;z-index:-251657216;mso-position-horizontal-relative:margin;mso-position-vertical-relative:margin" o:allowincell="f">
          <v:imagedata r:id="rId1" o:title="pag INTEIRA para docs ADCETEI log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95B4F"/>
    <w:multiLevelType w:val="hybridMultilevel"/>
    <w:tmpl w:val="8278C7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A2E0C"/>
    <w:multiLevelType w:val="hybridMultilevel"/>
    <w:tmpl w:val="89A4DCFE"/>
    <w:lvl w:ilvl="0" w:tplc="A814AD9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35AEDA78">
      <w:numFmt w:val="decimal"/>
      <w:lvlText w:val=""/>
      <w:lvlJc w:val="left"/>
    </w:lvl>
    <w:lvl w:ilvl="2" w:tplc="D1D6B532">
      <w:numFmt w:val="decimal"/>
      <w:lvlText w:val=""/>
      <w:lvlJc w:val="left"/>
    </w:lvl>
    <w:lvl w:ilvl="3" w:tplc="E9C01CC6">
      <w:numFmt w:val="decimal"/>
      <w:lvlText w:val=""/>
      <w:lvlJc w:val="left"/>
    </w:lvl>
    <w:lvl w:ilvl="4" w:tplc="50009DA8">
      <w:numFmt w:val="decimal"/>
      <w:lvlText w:val=""/>
      <w:lvlJc w:val="left"/>
    </w:lvl>
    <w:lvl w:ilvl="5" w:tplc="E602852C">
      <w:numFmt w:val="decimal"/>
      <w:lvlText w:val=""/>
      <w:lvlJc w:val="left"/>
    </w:lvl>
    <w:lvl w:ilvl="6" w:tplc="8FC04982">
      <w:numFmt w:val="decimal"/>
      <w:lvlText w:val=""/>
      <w:lvlJc w:val="left"/>
    </w:lvl>
    <w:lvl w:ilvl="7" w:tplc="5C4E73B8">
      <w:numFmt w:val="decimal"/>
      <w:lvlText w:val=""/>
      <w:lvlJc w:val="left"/>
    </w:lvl>
    <w:lvl w:ilvl="8" w:tplc="E0907216">
      <w:numFmt w:val="decimal"/>
      <w:lvlText w:val=""/>
      <w:lvlJc w:val="left"/>
    </w:lvl>
  </w:abstractNum>
  <w:abstractNum w:abstractNumId="2" w15:restartNumberingAfterBreak="0">
    <w:nsid w:val="043F0BAA"/>
    <w:multiLevelType w:val="multilevel"/>
    <w:tmpl w:val="C0E8229A"/>
    <w:lvl w:ilvl="0">
      <w:start w:val="1"/>
      <w:numFmt w:val="decimal"/>
      <w:lvlText w:val="%1."/>
      <w:lvlJc w:val="left"/>
      <w:pPr>
        <w:ind w:left="3192" w:hanging="360"/>
      </w:pPr>
    </w:lvl>
    <w:lvl w:ilvl="1">
      <w:start w:val="1"/>
      <w:numFmt w:val="decimal"/>
      <w:pStyle w:val="Ttulo2"/>
      <w:lvlText w:val="%1.%2."/>
      <w:lvlJc w:val="left"/>
      <w:pPr>
        <w:ind w:left="432" w:hanging="432"/>
      </w:pPr>
    </w:lvl>
    <w:lvl w:ilvl="2">
      <w:start w:val="1"/>
      <w:numFmt w:val="decimal"/>
      <w:pStyle w:val="Ttulo3"/>
      <w:lvlText w:val="%1.%2.%3."/>
      <w:lvlJc w:val="left"/>
      <w:pPr>
        <w:ind w:left="1214" w:hanging="504"/>
      </w:pPr>
      <w:rPr>
        <w:b/>
        <w:bCs/>
      </w:rPr>
    </w:lvl>
    <w:lvl w:ilvl="3">
      <w:start w:val="1"/>
      <w:numFmt w:val="decimal"/>
      <w:lvlText w:val="%1.%2.%3.%4."/>
      <w:lvlJc w:val="left"/>
      <w:pPr>
        <w:ind w:left="4560" w:hanging="648"/>
      </w:pPr>
    </w:lvl>
    <w:lvl w:ilvl="4">
      <w:start w:val="1"/>
      <w:numFmt w:val="decimal"/>
      <w:lvlText w:val="%1.%2.%3.%4.%5."/>
      <w:lvlJc w:val="left"/>
      <w:pPr>
        <w:ind w:left="5064" w:hanging="792"/>
      </w:pPr>
    </w:lvl>
    <w:lvl w:ilvl="5">
      <w:start w:val="1"/>
      <w:numFmt w:val="decimal"/>
      <w:lvlText w:val="%1.%2.%3.%4.%5.%6."/>
      <w:lvlJc w:val="left"/>
      <w:pPr>
        <w:ind w:left="5568" w:hanging="936"/>
      </w:pPr>
    </w:lvl>
    <w:lvl w:ilvl="6">
      <w:start w:val="1"/>
      <w:numFmt w:val="decimal"/>
      <w:lvlText w:val="%1.%2.%3.%4.%5.%6.%7."/>
      <w:lvlJc w:val="left"/>
      <w:pPr>
        <w:ind w:left="6072" w:hanging="1080"/>
      </w:pPr>
    </w:lvl>
    <w:lvl w:ilvl="7">
      <w:start w:val="1"/>
      <w:numFmt w:val="decimal"/>
      <w:lvlText w:val="%1.%2.%3.%4.%5.%6.%7.%8."/>
      <w:lvlJc w:val="left"/>
      <w:pPr>
        <w:ind w:left="6576" w:hanging="1224"/>
      </w:pPr>
    </w:lvl>
    <w:lvl w:ilvl="8">
      <w:start w:val="1"/>
      <w:numFmt w:val="decimal"/>
      <w:lvlText w:val="%1.%2.%3.%4.%5.%6.%7.%8.%9."/>
      <w:lvlJc w:val="left"/>
      <w:pPr>
        <w:ind w:left="7152" w:hanging="1440"/>
      </w:pPr>
    </w:lvl>
  </w:abstractNum>
  <w:abstractNum w:abstractNumId="3" w15:restartNumberingAfterBreak="0">
    <w:nsid w:val="069819CF"/>
    <w:multiLevelType w:val="hybridMultilevel"/>
    <w:tmpl w:val="BED212D4"/>
    <w:lvl w:ilvl="0" w:tplc="B60221D4">
      <w:start w:val="1"/>
      <w:numFmt w:val="decimal"/>
      <w:pStyle w:val="Ttulo1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B74F88"/>
    <w:multiLevelType w:val="multilevel"/>
    <w:tmpl w:val="A00A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3C1571"/>
    <w:multiLevelType w:val="hybridMultilevel"/>
    <w:tmpl w:val="6BA07308"/>
    <w:lvl w:ilvl="0" w:tplc="64D4725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BF1C1F7A">
      <w:numFmt w:val="decimal"/>
      <w:lvlText w:val=""/>
      <w:lvlJc w:val="left"/>
    </w:lvl>
    <w:lvl w:ilvl="2" w:tplc="0988F672">
      <w:numFmt w:val="decimal"/>
      <w:lvlText w:val=""/>
      <w:lvlJc w:val="left"/>
    </w:lvl>
    <w:lvl w:ilvl="3" w:tplc="1082C3CC">
      <w:numFmt w:val="decimal"/>
      <w:lvlText w:val=""/>
      <w:lvlJc w:val="left"/>
    </w:lvl>
    <w:lvl w:ilvl="4" w:tplc="049AC2F0">
      <w:numFmt w:val="decimal"/>
      <w:lvlText w:val=""/>
      <w:lvlJc w:val="left"/>
    </w:lvl>
    <w:lvl w:ilvl="5" w:tplc="26AE3F84">
      <w:numFmt w:val="decimal"/>
      <w:lvlText w:val=""/>
      <w:lvlJc w:val="left"/>
    </w:lvl>
    <w:lvl w:ilvl="6" w:tplc="0E9A728E">
      <w:numFmt w:val="decimal"/>
      <w:lvlText w:val=""/>
      <w:lvlJc w:val="left"/>
    </w:lvl>
    <w:lvl w:ilvl="7" w:tplc="529C9672">
      <w:numFmt w:val="decimal"/>
      <w:lvlText w:val=""/>
      <w:lvlJc w:val="left"/>
    </w:lvl>
    <w:lvl w:ilvl="8" w:tplc="1122A4CC">
      <w:numFmt w:val="decimal"/>
      <w:lvlText w:val=""/>
      <w:lvlJc w:val="left"/>
    </w:lvl>
  </w:abstractNum>
  <w:abstractNum w:abstractNumId="6" w15:restartNumberingAfterBreak="0">
    <w:nsid w:val="1316553E"/>
    <w:multiLevelType w:val="hybridMultilevel"/>
    <w:tmpl w:val="0C86DF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480DCE"/>
    <w:multiLevelType w:val="hybridMultilevel"/>
    <w:tmpl w:val="9348DC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9666A9"/>
    <w:multiLevelType w:val="hybridMultilevel"/>
    <w:tmpl w:val="3B523932"/>
    <w:lvl w:ilvl="0" w:tplc="8A1CBEA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BA9ED4A0">
      <w:numFmt w:val="decimal"/>
      <w:lvlText w:val=""/>
      <w:lvlJc w:val="left"/>
    </w:lvl>
    <w:lvl w:ilvl="2" w:tplc="77D6B2A0">
      <w:numFmt w:val="decimal"/>
      <w:lvlText w:val=""/>
      <w:lvlJc w:val="left"/>
    </w:lvl>
    <w:lvl w:ilvl="3" w:tplc="58C4B9B6">
      <w:numFmt w:val="decimal"/>
      <w:lvlText w:val=""/>
      <w:lvlJc w:val="left"/>
    </w:lvl>
    <w:lvl w:ilvl="4" w:tplc="1464A280">
      <w:numFmt w:val="decimal"/>
      <w:lvlText w:val=""/>
      <w:lvlJc w:val="left"/>
    </w:lvl>
    <w:lvl w:ilvl="5" w:tplc="9B929A72">
      <w:numFmt w:val="decimal"/>
      <w:lvlText w:val=""/>
      <w:lvlJc w:val="left"/>
    </w:lvl>
    <w:lvl w:ilvl="6" w:tplc="9ADECAA8">
      <w:numFmt w:val="decimal"/>
      <w:lvlText w:val=""/>
      <w:lvlJc w:val="left"/>
    </w:lvl>
    <w:lvl w:ilvl="7" w:tplc="34EEF536">
      <w:numFmt w:val="decimal"/>
      <w:lvlText w:val=""/>
      <w:lvlJc w:val="left"/>
    </w:lvl>
    <w:lvl w:ilvl="8" w:tplc="A6F8294E">
      <w:numFmt w:val="decimal"/>
      <w:lvlText w:val=""/>
      <w:lvlJc w:val="left"/>
    </w:lvl>
  </w:abstractNum>
  <w:abstractNum w:abstractNumId="9" w15:restartNumberingAfterBreak="0">
    <w:nsid w:val="19381D58"/>
    <w:multiLevelType w:val="multilevel"/>
    <w:tmpl w:val="D9A4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AC64E55"/>
    <w:multiLevelType w:val="hybridMultilevel"/>
    <w:tmpl w:val="91829472"/>
    <w:lvl w:ilvl="0" w:tplc="47F27E76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F454FE12">
      <w:numFmt w:val="decimal"/>
      <w:lvlText w:val=""/>
      <w:lvlJc w:val="left"/>
    </w:lvl>
    <w:lvl w:ilvl="2" w:tplc="A836995E">
      <w:numFmt w:val="decimal"/>
      <w:lvlText w:val=""/>
      <w:lvlJc w:val="left"/>
    </w:lvl>
    <w:lvl w:ilvl="3" w:tplc="24A053DC">
      <w:numFmt w:val="decimal"/>
      <w:lvlText w:val=""/>
      <w:lvlJc w:val="left"/>
    </w:lvl>
    <w:lvl w:ilvl="4" w:tplc="73E6E402">
      <w:numFmt w:val="decimal"/>
      <w:lvlText w:val=""/>
      <w:lvlJc w:val="left"/>
    </w:lvl>
    <w:lvl w:ilvl="5" w:tplc="E4B241A2">
      <w:numFmt w:val="decimal"/>
      <w:lvlText w:val=""/>
      <w:lvlJc w:val="left"/>
    </w:lvl>
    <w:lvl w:ilvl="6" w:tplc="54AE2B50">
      <w:numFmt w:val="decimal"/>
      <w:lvlText w:val=""/>
      <w:lvlJc w:val="left"/>
    </w:lvl>
    <w:lvl w:ilvl="7" w:tplc="E0D8796E">
      <w:numFmt w:val="decimal"/>
      <w:lvlText w:val=""/>
      <w:lvlJc w:val="left"/>
    </w:lvl>
    <w:lvl w:ilvl="8" w:tplc="055617AA">
      <w:numFmt w:val="decimal"/>
      <w:lvlText w:val=""/>
      <w:lvlJc w:val="left"/>
    </w:lvl>
  </w:abstractNum>
  <w:abstractNum w:abstractNumId="11" w15:restartNumberingAfterBreak="0">
    <w:nsid w:val="238D1D9B"/>
    <w:multiLevelType w:val="hybridMultilevel"/>
    <w:tmpl w:val="CF0CAF6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280A4D74"/>
    <w:multiLevelType w:val="multilevel"/>
    <w:tmpl w:val="23861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041AD5"/>
    <w:multiLevelType w:val="multilevel"/>
    <w:tmpl w:val="0576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0F6EE8"/>
    <w:multiLevelType w:val="multilevel"/>
    <w:tmpl w:val="04E2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746FF9"/>
    <w:multiLevelType w:val="multilevel"/>
    <w:tmpl w:val="CCAA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303A00"/>
    <w:multiLevelType w:val="hybridMultilevel"/>
    <w:tmpl w:val="69F681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D567A8"/>
    <w:multiLevelType w:val="hybridMultilevel"/>
    <w:tmpl w:val="DF1E39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C70E1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571468E5"/>
    <w:multiLevelType w:val="multilevel"/>
    <w:tmpl w:val="C8F2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82261AB"/>
    <w:multiLevelType w:val="hybridMultilevel"/>
    <w:tmpl w:val="9BFA3A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7">
      <w:start w:val="1"/>
      <w:numFmt w:val="lowerLetter"/>
      <w:lvlText w:val="%2)"/>
      <w:lvlJc w:val="left"/>
      <w:pPr>
        <w:ind w:left="720" w:hanging="360"/>
      </w:p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D14364"/>
    <w:multiLevelType w:val="hybridMultilevel"/>
    <w:tmpl w:val="39364A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4716AB"/>
    <w:multiLevelType w:val="hybridMultilevel"/>
    <w:tmpl w:val="A2DEC40E"/>
    <w:lvl w:ilvl="0" w:tplc="FC2A77B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48985574">
      <w:numFmt w:val="decimal"/>
      <w:lvlText w:val=""/>
      <w:lvlJc w:val="left"/>
    </w:lvl>
    <w:lvl w:ilvl="2" w:tplc="A9164B28">
      <w:numFmt w:val="decimal"/>
      <w:lvlText w:val=""/>
      <w:lvlJc w:val="left"/>
    </w:lvl>
    <w:lvl w:ilvl="3" w:tplc="C9487954">
      <w:numFmt w:val="decimal"/>
      <w:lvlText w:val=""/>
      <w:lvlJc w:val="left"/>
    </w:lvl>
    <w:lvl w:ilvl="4" w:tplc="2E2EDEDE">
      <w:numFmt w:val="decimal"/>
      <w:lvlText w:val=""/>
      <w:lvlJc w:val="left"/>
    </w:lvl>
    <w:lvl w:ilvl="5" w:tplc="76586A2E">
      <w:numFmt w:val="decimal"/>
      <w:lvlText w:val=""/>
      <w:lvlJc w:val="left"/>
    </w:lvl>
    <w:lvl w:ilvl="6" w:tplc="D66EDC58">
      <w:numFmt w:val="decimal"/>
      <w:lvlText w:val=""/>
      <w:lvlJc w:val="left"/>
    </w:lvl>
    <w:lvl w:ilvl="7" w:tplc="A56C8B7E">
      <w:numFmt w:val="decimal"/>
      <w:lvlText w:val=""/>
      <w:lvlJc w:val="left"/>
    </w:lvl>
    <w:lvl w:ilvl="8" w:tplc="0BBC8C80">
      <w:numFmt w:val="decimal"/>
      <w:lvlText w:val=""/>
      <w:lvlJc w:val="left"/>
    </w:lvl>
  </w:abstractNum>
  <w:abstractNum w:abstractNumId="23" w15:restartNumberingAfterBreak="0">
    <w:nsid w:val="62BA43BD"/>
    <w:multiLevelType w:val="hybridMultilevel"/>
    <w:tmpl w:val="EA6E2ED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63CF4D09"/>
    <w:multiLevelType w:val="hybridMultilevel"/>
    <w:tmpl w:val="1D581F9E"/>
    <w:lvl w:ilvl="0" w:tplc="412CC57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35488E4A">
      <w:numFmt w:val="decimal"/>
      <w:lvlText w:val=""/>
      <w:lvlJc w:val="left"/>
    </w:lvl>
    <w:lvl w:ilvl="2" w:tplc="2F680B5E">
      <w:numFmt w:val="decimal"/>
      <w:lvlText w:val=""/>
      <w:lvlJc w:val="left"/>
    </w:lvl>
    <w:lvl w:ilvl="3" w:tplc="7584ACAC">
      <w:numFmt w:val="decimal"/>
      <w:lvlText w:val=""/>
      <w:lvlJc w:val="left"/>
    </w:lvl>
    <w:lvl w:ilvl="4" w:tplc="DE60C42C">
      <w:numFmt w:val="decimal"/>
      <w:lvlText w:val=""/>
      <w:lvlJc w:val="left"/>
    </w:lvl>
    <w:lvl w:ilvl="5" w:tplc="88386A22">
      <w:numFmt w:val="decimal"/>
      <w:lvlText w:val=""/>
      <w:lvlJc w:val="left"/>
    </w:lvl>
    <w:lvl w:ilvl="6" w:tplc="F06AD738">
      <w:numFmt w:val="decimal"/>
      <w:lvlText w:val=""/>
      <w:lvlJc w:val="left"/>
    </w:lvl>
    <w:lvl w:ilvl="7" w:tplc="F7401D26">
      <w:numFmt w:val="decimal"/>
      <w:lvlText w:val=""/>
      <w:lvlJc w:val="left"/>
    </w:lvl>
    <w:lvl w:ilvl="8" w:tplc="80CE0412">
      <w:numFmt w:val="decimal"/>
      <w:lvlText w:val=""/>
      <w:lvlJc w:val="left"/>
    </w:lvl>
  </w:abstractNum>
  <w:abstractNum w:abstractNumId="25" w15:restartNumberingAfterBreak="0">
    <w:nsid w:val="65CE549C"/>
    <w:multiLevelType w:val="multilevel"/>
    <w:tmpl w:val="325C4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4348A0"/>
    <w:multiLevelType w:val="multilevel"/>
    <w:tmpl w:val="E19E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81112D"/>
    <w:multiLevelType w:val="hybridMultilevel"/>
    <w:tmpl w:val="61DC92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4E3BD3"/>
    <w:multiLevelType w:val="multilevel"/>
    <w:tmpl w:val="8624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E1F6F0C"/>
    <w:multiLevelType w:val="multilevel"/>
    <w:tmpl w:val="FE34D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6234BE"/>
    <w:multiLevelType w:val="hybridMultilevel"/>
    <w:tmpl w:val="5E541E4C"/>
    <w:lvl w:ilvl="0" w:tplc="A0E4EC3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814460"/>
    <w:multiLevelType w:val="multilevel"/>
    <w:tmpl w:val="8624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42F02D6"/>
    <w:multiLevelType w:val="hybridMultilevel"/>
    <w:tmpl w:val="EA96190A"/>
    <w:lvl w:ilvl="0" w:tplc="10D4E02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eastAsia="Georgia" w:hAnsi="Georgia" w:cs="Georgia"/>
      </w:rPr>
    </w:lvl>
    <w:lvl w:ilvl="1" w:tplc="DB6436F2">
      <w:numFmt w:val="decimal"/>
      <w:lvlText w:val=""/>
      <w:lvlJc w:val="left"/>
    </w:lvl>
    <w:lvl w:ilvl="2" w:tplc="4EE64D12">
      <w:numFmt w:val="decimal"/>
      <w:lvlText w:val=""/>
      <w:lvlJc w:val="left"/>
    </w:lvl>
    <w:lvl w:ilvl="3" w:tplc="FC0AD88C">
      <w:numFmt w:val="decimal"/>
      <w:lvlText w:val=""/>
      <w:lvlJc w:val="left"/>
    </w:lvl>
    <w:lvl w:ilvl="4" w:tplc="0F26870E">
      <w:numFmt w:val="decimal"/>
      <w:lvlText w:val=""/>
      <w:lvlJc w:val="left"/>
    </w:lvl>
    <w:lvl w:ilvl="5" w:tplc="884EBFA6">
      <w:numFmt w:val="decimal"/>
      <w:lvlText w:val=""/>
      <w:lvlJc w:val="left"/>
    </w:lvl>
    <w:lvl w:ilvl="6" w:tplc="F7449F1C">
      <w:numFmt w:val="decimal"/>
      <w:lvlText w:val=""/>
      <w:lvlJc w:val="left"/>
    </w:lvl>
    <w:lvl w:ilvl="7" w:tplc="6F2095C4">
      <w:numFmt w:val="decimal"/>
      <w:lvlText w:val=""/>
      <w:lvlJc w:val="left"/>
    </w:lvl>
    <w:lvl w:ilvl="8" w:tplc="2034C318">
      <w:numFmt w:val="decimal"/>
      <w:lvlText w:val=""/>
      <w:lvlJc w:val="left"/>
    </w:lvl>
  </w:abstractNum>
  <w:abstractNum w:abstractNumId="33" w15:restartNumberingAfterBreak="0">
    <w:nsid w:val="78052399"/>
    <w:multiLevelType w:val="hybridMultilevel"/>
    <w:tmpl w:val="92DC80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7">
      <w:start w:val="1"/>
      <w:numFmt w:val="lowerLetter"/>
      <w:lvlText w:val="%2)"/>
      <w:lvlJc w:val="left"/>
      <w:pPr>
        <w:ind w:left="720" w:hanging="360"/>
      </w:p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CC5E91"/>
    <w:multiLevelType w:val="hybridMultilevel"/>
    <w:tmpl w:val="51C20E66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5" w15:restartNumberingAfterBreak="0">
    <w:nsid w:val="7ECC21C3"/>
    <w:multiLevelType w:val="hybridMultilevel"/>
    <w:tmpl w:val="A43C01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659370">
    <w:abstractNumId w:val="26"/>
  </w:num>
  <w:num w:numId="2" w16cid:durableId="1327243385">
    <w:abstractNumId w:val="3"/>
  </w:num>
  <w:num w:numId="3" w16cid:durableId="374041275">
    <w:abstractNumId w:val="12"/>
  </w:num>
  <w:num w:numId="4" w16cid:durableId="1682850456">
    <w:abstractNumId w:val="11"/>
  </w:num>
  <w:num w:numId="5" w16cid:durableId="1711998523">
    <w:abstractNumId w:val="23"/>
  </w:num>
  <w:num w:numId="6" w16cid:durableId="1425413675">
    <w:abstractNumId w:val="17"/>
  </w:num>
  <w:num w:numId="7" w16cid:durableId="517238238">
    <w:abstractNumId w:val="34"/>
  </w:num>
  <w:num w:numId="8" w16cid:durableId="1712000129">
    <w:abstractNumId w:val="2"/>
  </w:num>
  <w:num w:numId="9" w16cid:durableId="1585869354">
    <w:abstractNumId w:val="29"/>
  </w:num>
  <w:num w:numId="10" w16cid:durableId="824590077">
    <w:abstractNumId w:val="16"/>
  </w:num>
  <w:num w:numId="11" w16cid:durableId="2057504530">
    <w:abstractNumId w:val="18"/>
  </w:num>
  <w:num w:numId="12" w16cid:durableId="224264328">
    <w:abstractNumId w:val="35"/>
  </w:num>
  <w:num w:numId="13" w16cid:durableId="1637419133">
    <w:abstractNumId w:val="7"/>
  </w:num>
  <w:num w:numId="14" w16cid:durableId="1066411635">
    <w:abstractNumId w:val="9"/>
  </w:num>
  <w:num w:numId="15" w16cid:durableId="116293480">
    <w:abstractNumId w:val="21"/>
  </w:num>
  <w:num w:numId="16" w16cid:durableId="784540414">
    <w:abstractNumId w:val="4"/>
  </w:num>
  <w:num w:numId="17" w16cid:durableId="1489399367">
    <w:abstractNumId w:val="13"/>
  </w:num>
  <w:num w:numId="18" w16cid:durableId="68305787">
    <w:abstractNumId w:val="28"/>
  </w:num>
  <w:num w:numId="19" w16cid:durableId="1084761348">
    <w:abstractNumId w:val="31"/>
  </w:num>
  <w:num w:numId="20" w16cid:durableId="1228228658">
    <w:abstractNumId w:val="14"/>
  </w:num>
  <w:num w:numId="21" w16cid:durableId="1176309392">
    <w:abstractNumId w:val="30"/>
  </w:num>
  <w:num w:numId="22" w16cid:durableId="2048212738">
    <w:abstractNumId w:val="6"/>
  </w:num>
  <w:num w:numId="23" w16cid:durableId="947733958">
    <w:abstractNumId w:val="20"/>
  </w:num>
  <w:num w:numId="24" w16cid:durableId="320698779">
    <w:abstractNumId w:val="33"/>
  </w:num>
  <w:num w:numId="25" w16cid:durableId="179055369">
    <w:abstractNumId w:val="0"/>
  </w:num>
  <w:num w:numId="26" w16cid:durableId="63529644">
    <w:abstractNumId w:val="15"/>
  </w:num>
  <w:num w:numId="27" w16cid:durableId="896740262">
    <w:abstractNumId w:val="25"/>
  </w:num>
  <w:num w:numId="28" w16cid:durableId="889002905">
    <w:abstractNumId w:val="24"/>
  </w:num>
  <w:num w:numId="29" w16cid:durableId="1133594356">
    <w:abstractNumId w:val="8"/>
  </w:num>
  <w:num w:numId="30" w16cid:durableId="695884377">
    <w:abstractNumId w:val="32"/>
  </w:num>
  <w:num w:numId="31" w16cid:durableId="771390086">
    <w:abstractNumId w:val="22"/>
  </w:num>
  <w:num w:numId="32" w16cid:durableId="165902350">
    <w:abstractNumId w:val="10"/>
  </w:num>
  <w:num w:numId="33" w16cid:durableId="1771588054">
    <w:abstractNumId w:val="5"/>
  </w:num>
  <w:num w:numId="34" w16cid:durableId="860360082">
    <w:abstractNumId w:val="1"/>
  </w:num>
  <w:num w:numId="35" w16cid:durableId="555551760">
    <w:abstractNumId w:val="19"/>
  </w:num>
  <w:num w:numId="36" w16cid:durableId="19007594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attachedTemplate r:id="rId1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FFE"/>
    <w:rsid w:val="00001E12"/>
    <w:rsid w:val="0001008A"/>
    <w:rsid w:val="00010335"/>
    <w:rsid w:val="00011320"/>
    <w:rsid w:val="00012246"/>
    <w:rsid w:val="00040B61"/>
    <w:rsid w:val="0006454A"/>
    <w:rsid w:val="00072718"/>
    <w:rsid w:val="00076A62"/>
    <w:rsid w:val="0007725C"/>
    <w:rsid w:val="00080215"/>
    <w:rsid w:val="00083A19"/>
    <w:rsid w:val="000863F0"/>
    <w:rsid w:val="000A2D93"/>
    <w:rsid w:val="000A51B1"/>
    <w:rsid w:val="000B392C"/>
    <w:rsid w:val="000B3BFA"/>
    <w:rsid w:val="000C25CC"/>
    <w:rsid w:val="000C6BBE"/>
    <w:rsid w:val="000C6CB4"/>
    <w:rsid w:val="000D1BC1"/>
    <w:rsid w:val="000D2E57"/>
    <w:rsid w:val="000D52CC"/>
    <w:rsid w:val="000D58CA"/>
    <w:rsid w:val="000E0605"/>
    <w:rsid w:val="000E4953"/>
    <w:rsid w:val="000F3794"/>
    <w:rsid w:val="000F45BA"/>
    <w:rsid w:val="000F694C"/>
    <w:rsid w:val="00101A15"/>
    <w:rsid w:val="00104A26"/>
    <w:rsid w:val="00111E99"/>
    <w:rsid w:val="00115619"/>
    <w:rsid w:val="0012443F"/>
    <w:rsid w:val="00124D0E"/>
    <w:rsid w:val="0013047F"/>
    <w:rsid w:val="0013113B"/>
    <w:rsid w:val="00136BB4"/>
    <w:rsid w:val="00142D2B"/>
    <w:rsid w:val="00163BF6"/>
    <w:rsid w:val="00170191"/>
    <w:rsid w:val="00173593"/>
    <w:rsid w:val="00184D47"/>
    <w:rsid w:val="00187770"/>
    <w:rsid w:val="00191204"/>
    <w:rsid w:val="001A526F"/>
    <w:rsid w:val="001A5A47"/>
    <w:rsid w:val="001B00A3"/>
    <w:rsid w:val="001B741F"/>
    <w:rsid w:val="001D6098"/>
    <w:rsid w:val="001D71F8"/>
    <w:rsid w:val="001F48DF"/>
    <w:rsid w:val="001F742F"/>
    <w:rsid w:val="002002C8"/>
    <w:rsid w:val="002043C2"/>
    <w:rsid w:val="0021408A"/>
    <w:rsid w:val="0022003E"/>
    <w:rsid w:val="00222E12"/>
    <w:rsid w:val="00253342"/>
    <w:rsid w:val="00261A3C"/>
    <w:rsid w:val="002704A3"/>
    <w:rsid w:val="00271ABD"/>
    <w:rsid w:val="00272019"/>
    <w:rsid w:val="0027277E"/>
    <w:rsid w:val="00277404"/>
    <w:rsid w:val="00286F51"/>
    <w:rsid w:val="00291690"/>
    <w:rsid w:val="00297D9A"/>
    <w:rsid w:val="002A1A90"/>
    <w:rsid w:val="002A200D"/>
    <w:rsid w:val="002A34FC"/>
    <w:rsid w:val="002B09FB"/>
    <w:rsid w:val="002B22E5"/>
    <w:rsid w:val="002B4B83"/>
    <w:rsid w:val="002C080F"/>
    <w:rsid w:val="002C444F"/>
    <w:rsid w:val="002D34C6"/>
    <w:rsid w:val="002D3596"/>
    <w:rsid w:val="002D6289"/>
    <w:rsid w:val="002E05E6"/>
    <w:rsid w:val="002F535B"/>
    <w:rsid w:val="002F598A"/>
    <w:rsid w:val="002F643B"/>
    <w:rsid w:val="003035E5"/>
    <w:rsid w:val="0031482C"/>
    <w:rsid w:val="0032396C"/>
    <w:rsid w:val="00331FD7"/>
    <w:rsid w:val="00335131"/>
    <w:rsid w:val="00336A10"/>
    <w:rsid w:val="0033785D"/>
    <w:rsid w:val="00355585"/>
    <w:rsid w:val="00365940"/>
    <w:rsid w:val="003672BF"/>
    <w:rsid w:val="00382166"/>
    <w:rsid w:val="00386971"/>
    <w:rsid w:val="0039069E"/>
    <w:rsid w:val="0039326F"/>
    <w:rsid w:val="00394538"/>
    <w:rsid w:val="003A1467"/>
    <w:rsid w:val="003A32DF"/>
    <w:rsid w:val="003C0423"/>
    <w:rsid w:val="003C2814"/>
    <w:rsid w:val="003C4078"/>
    <w:rsid w:val="003D2575"/>
    <w:rsid w:val="003E191D"/>
    <w:rsid w:val="00400FD9"/>
    <w:rsid w:val="00403E6F"/>
    <w:rsid w:val="0040559E"/>
    <w:rsid w:val="00411287"/>
    <w:rsid w:val="00415738"/>
    <w:rsid w:val="0042120A"/>
    <w:rsid w:val="00422F34"/>
    <w:rsid w:val="00431210"/>
    <w:rsid w:val="00436DDD"/>
    <w:rsid w:val="00437F36"/>
    <w:rsid w:val="00441C8C"/>
    <w:rsid w:val="00450E98"/>
    <w:rsid w:val="00451CCB"/>
    <w:rsid w:val="004615F5"/>
    <w:rsid w:val="004657C1"/>
    <w:rsid w:val="00472CE5"/>
    <w:rsid w:val="00476549"/>
    <w:rsid w:val="00481B2A"/>
    <w:rsid w:val="00483904"/>
    <w:rsid w:val="00485D4E"/>
    <w:rsid w:val="00492E3C"/>
    <w:rsid w:val="004947E9"/>
    <w:rsid w:val="004A2496"/>
    <w:rsid w:val="004A4F4D"/>
    <w:rsid w:val="004B41DD"/>
    <w:rsid w:val="004C01C3"/>
    <w:rsid w:val="004C0B31"/>
    <w:rsid w:val="004C520D"/>
    <w:rsid w:val="004E5FFF"/>
    <w:rsid w:val="004E7F1F"/>
    <w:rsid w:val="004F7D23"/>
    <w:rsid w:val="00500431"/>
    <w:rsid w:val="00505CEB"/>
    <w:rsid w:val="0051323B"/>
    <w:rsid w:val="00514CE6"/>
    <w:rsid w:val="00516E72"/>
    <w:rsid w:val="00541180"/>
    <w:rsid w:val="00542625"/>
    <w:rsid w:val="00554593"/>
    <w:rsid w:val="00560B4B"/>
    <w:rsid w:val="00562A50"/>
    <w:rsid w:val="005705F3"/>
    <w:rsid w:val="00571ABD"/>
    <w:rsid w:val="005760F4"/>
    <w:rsid w:val="005834CD"/>
    <w:rsid w:val="005836E8"/>
    <w:rsid w:val="00586F3B"/>
    <w:rsid w:val="00587800"/>
    <w:rsid w:val="0059708A"/>
    <w:rsid w:val="005A1556"/>
    <w:rsid w:val="005A3B77"/>
    <w:rsid w:val="005B0EEF"/>
    <w:rsid w:val="005B10F7"/>
    <w:rsid w:val="005B31C2"/>
    <w:rsid w:val="005C3F77"/>
    <w:rsid w:val="005C52C4"/>
    <w:rsid w:val="005D30DE"/>
    <w:rsid w:val="005D4989"/>
    <w:rsid w:val="005D4D68"/>
    <w:rsid w:val="005E6699"/>
    <w:rsid w:val="005F0516"/>
    <w:rsid w:val="005F07D7"/>
    <w:rsid w:val="005F74BB"/>
    <w:rsid w:val="00601CD2"/>
    <w:rsid w:val="00604095"/>
    <w:rsid w:val="006164C9"/>
    <w:rsid w:val="00621365"/>
    <w:rsid w:val="006274A9"/>
    <w:rsid w:val="0062771C"/>
    <w:rsid w:val="00632FBA"/>
    <w:rsid w:val="00633871"/>
    <w:rsid w:val="00636018"/>
    <w:rsid w:val="00640302"/>
    <w:rsid w:val="0065646B"/>
    <w:rsid w:val="00671957"/>
    <w:rsid w:val="0067247A"/>
    <w:rsid w:val="00672B99"/>
    <w:rsid w:val="00680091"/>
    <w:rsid w:val="00685029"/>
    <w:rsid w:val="006914B3"/>
    <w:rsid w:val="00691693"/>
    <w:rsid w:val="00692008"/>
    <w:rsid w:val="006A156F"/>
    <w:rsid w:val="006A28C3"/>
    <w:rsid w:val="006A6E17"/>
    <w:rsid w:val="006B6947"/>
    <w:rsid w:val="006C56C9"/>
    <w:rsid w:val="006C5717"/>
    <w:rsid w:val="006D15B6"/>
    <w:rsid w:val="006D40E2"/>
    <w:rsid w:val="006D7427"/>
    <w:rsid w:val="006E2F35"/>
    <w:rsid w:val="006F2902"/>
    <w:rsid w:val="00707641"/>
    <w:rsid w:val="00717B71"/>
    <w:rsid w:val="007210CE"/>
    <w:rsid w:val="0072153B"/>
    <w:rsid w:val="00731AEC"/>
    <w:rsid w:val="00735BAE"/>
    <w:rsid w:val="00743033"/>
    <w:rsid w:val="00763DF4"/>
    <w:rsid w:val="00770218"/>
    <w:rsid w:val="007708B3"/>
    <w:rsid w:val="00777C17"/>
    <w:rsid w:val="00781A02"/>
    <w:rsid w:val="00783FC9"/>
    <w:rsid w:val="007860F2"/>
    <w:rsid w:val="00792610"/>
    <w:rsid w:val="007A3147"/>
    <w:rsid w:val="007A365D"/>
    <w:rsid w:val="007B34BC"/>
    <w:rsid w:val="007D0380"/>
    <w:rsid w:val="007D707C"/>
    <w:rsid w:val="007D7798"/>
    <w:rsid w:val="007E6AA0"/>
    <w:rsid w:val="00802169"/>
    <w:rsid w:val="008038CC"/>
    <w:rsid w:val="00803BFF"/>
    <w:rsid w:val="00803E9B"/>
    <w:rsid w:val="00811055"/>
    <w:rsid w:val="00815063"/>
    <w:rsid w:val="008241B2"/>
    <w:rsid w:val="00830364"/>
    <w:rsid w:val="00831B60"/>
    <w:rsid w:val="00833EA0"/>
    <w:rsid w:val="00840D46"/>
    <w:rsid w:val="008427B2"/>
    <w:rsid w:val="008517E4"/>
    <w:rsid w:val="00854C56"/>
    <w:rsid w:val="00866658"/>
    <w:rsid w:val="00876497"/>
    <w:rsid w:val="00883F09"/>
    <w:rsid w:val="00885BEE"/>
    <w:rsid w:val="0088627E"/>
    <w:rsid w:val="00893FF4"/>
    <w:rsid w:val="008B1286"/>
    <w:rsid w:val="008B3F14"/>
    <w:rsid w:val="008C0CFE"/>
    <w:rsid w:val="008C27C5"/>
    <w:rsid w:val="008C35B5"/>
    <w:rsid w:val="008C64E6"/>
    <w:rsid w:val="008D5924"/>
    <w:rsid w:val="008D7CA7"/>
    <w:rsid w:val="008E00E2"/>
    <w:rsid w:val="008E22A0"/>
    <w:rsid w:val="008E5E14"/>
    <w:rsid w:val="008F0D8F"/>
    <w:rsid w:val="008F0FB0"/>
    <w:rsid w:val="00900A68"/>
    <w:rsid w:val="00905978"/>
    <w:rsid w:val="00912F55"/>
    <w:rsid w:val="009208A6"/>
    <w:rsid w:val="00924122"/>
    <w:rsid w:val="00924FB7"/>
    <w:rsid w:val="009350CA"/>
    <w:rsid w:val="0095161B"/>
    <w:rsid w:val="00953D88"/>
    <w:rsid w:val="009551A2"/>
    <w:rsid w:val="0097461E"/>
    <w:rsid w:val="00977AA7"/>
    <w:rsid w:val="00982A94"/>
    <w:rsid w:val="00993A67"/>
    <w:rsid w:val="009A39EB"/>
    <w:rsid w:val="009A56F6"/>
    <w:rsid w:val="009A754E"/>
    <w:rsid w:val="009B06E5"/>
    <w:rsid w:val="009B4874"/>
    <w:rsid w:val="009B6AF2"/>
    <w:rsid w:val="009D02D1"/>
    <w:rsid w:val="009D403A"/>
    <w:rsid w:val="009E188B"/>
    <w:rsid w:val="009E2121"/>
    <w:rsid w:val="009E283E"/>
    <w:rsid w:val="009E3D28"/>
    <w:rsid w:val="009E6E8E"/>
    <w:rsid w:val="00A00366"/>
    <w:rsid w:val="00A0215C"/>
    <w:rsid w:val="00A03603"/>
    <w:rsid w:val="00A05579"/>
    <w:rsid w:val="00A06804"/>
    <w:rsid w:val="00A12ADF"/>
    <w:rsid w:val="00A16A47"/>
    <w:rsid w:val="00A1775E"/>
    <w:rsid w:val="00A20B75"/>
    <w:rsid w:val="00A2247C"/>
    <w:rsid w:val="00A23A70"/>
    <w:rsid w:val="00A35C91"/>
    <w:rsid w:val="00A37340"/>
    <w:rsid w:val="00A3754C"/>
    <w:rsid w:val="00A525AF"/>
    <w:rsid w:val="00A54F97"/>
    <w:rsid w:val="00A605AD"/>
    <w:rsid w:val="00A60B91"/>
    <w:rsid w:val="00A6231A"/>
    <w:rsid w:val="00A743FD"/>
    <w:rsid w:val="00A771AD"/>
    <w:rsid w:val="00A851B0"/>
    <w:rsid w:val="00A923AE"/>
    <w:rsid w:val="00A93090"/>
    <w:rsid w:val="00AA3111"/>
    <w:rsid w:val="00AC3D53"/>
    <w:rsid w:val="00AC460E"/>
    <w:rsid w:val="00AC7D01"/>
    <w:rsid w:val="00AD7E36"/>
    <w:rsid w:val="00AE7381"/>
    <w:rsid w:val="00AF2CBC"/>
    <w:rsid w:val="00B07967"/>
    <w:rsid w:val="00B07DD8"/>
    <w:rsid w:val="00B12D39"/>
    <w:rsid w:val="00B13895"/>
    <w:rsid w:val="00B17D1D"/>
    <w:rsid w:val="00B20898"/>
    <w:rsid w:val="00B20B6F"/>
    <w:rsid w:val="00B26B26"/>
    <w:rsid w:val="00B33749"/>
    <w:rsid w:val="00B3393F"/>
    <w:rsid w:val="00B41019"/>
    <w:rsid w:val="00B46CC4"/>
    <w:rsid w:val="00B52F6F"/>
    <w:rsid w:val="00B549D0"/>
    <w:rsid w:val="00B54A32"/>
    <w:rsid w:val="00B55726"/>
    <w:rsid w:val="00B64EAF"/>
    <w:rsid w:val="00B708B6"/>
    <w:rsid w:val="00B73094"/>
    <w:rsid w:val="00B81FFE"/>
    <w:rsid w:val="00B87E6A"/>
    <w:rsid w:val="00B908AF"/>
    <w:rsid w:val="00B91FFD"/>
    <w:rsid w:val="00B93723"/>
    <w:rsid w:val="00B9608C"/>
    <w:rsid w:val="00BA2150"/>
    <w:rsid w:val="00BA743D"/>
    <w:rsid w:val="00BA7EBB"/>
    <w:rsid w:val="00BB4490"/>
    <w:rsid w:val="00BB7D04"/>
    <w:rsid w:val="00BC27A8"/>
    <w:rsid w:val="00BC44B8"/>
    <w:rsid w:val="00BD3A6D"/>
    <w:rsid w:val="00BE3714"/>
    <w:rsid w:val="00BE3BA7"/>
    <w:rsid w:val="00BE74BD"/>
    <w:rsid w:val="00BF2ADD"/>
    <w:rsid w:val="00BF3574"/>
    <w:rsid w:val="00BF7EC7"/>
    <w:rsid w:val="00C03DC7"/>
    <w:rsid w:val="00C053A4"/>
    <w:rsid w:val="00C05E02"/>
    <w:rsid w:val="00C213F0"/>
    <w:rsid w:val="00C378E1"/>
    <w:rsid w:val="00C42A0F"/>
    <w:rsid w:val="00C44FAD"/>
    <w:rsid w:val="00C458DA"/>
    <w:rsid w:val="00C534A8"/>
    <w:rsid w:val="00C619B2"/>
    <w:rsid w:val="00C6469D"/>
    <w:rsid w:val="00C6658F"/>
    <w:rsid w:val="00C80436"/>
    <w:rsid w:val="00C81EB2"/>
    <w:rsid w:val="00C826AD"/>
    <w:rsid w:val="00C842BB"/>
    <w:rsid w:val="00C9515A"/>
    <w:rsid w:val="00C964CA"/>
    <w:rsid w:val="00CA5419"/>
    <w:rsid w:val="00CA5BBE"/>
    <w:rsid w:val="00CA5E5C"/>
    <w:rsid w:val="00CA791B"/>
    <w:rsid w:val="00CA7928"/>
    <w:rsid w:val="00CC31E0"/>
    <w:rsid w:val="00CE1630"/>
    <w:rsid w:val="00CE1A4D"/>
    <w:rsid w:val="00CE7C94"/>
    <w:rsid w:val="00CF4AF6"/>
    <w:rsid w:val="00D04396"/>
    <w:rsid w:val="00D05796"/>
    <w:rsid w:val="00D318FE"/>
    <w:rsid w:val="00D31BAF"/>
    <w:rsid w:val="00D372A8"/>
    <w:rsid w:val="00D45455"/>
    <w:rsid w:val="00D50DA8"/>
    <w:rsid w:val="00D51C11"/>
    <w:rsid w:val="00D5328D"/>
    <w:rsid w:val="00D533DD"/>
    <w:rsid w:val="00D569CD"/>
    <w:rsid w:val="00D612C7"/>
    <w:rsid w:val="00D6399C"/>
    <w:rsid w:val="00D706EC"/>
    <w:rsid w:val="00D76230"/>
    <w:rsid w:val="00D77A2B"/>
    <w:rsid w:val="00D83850"/>
    <w:rsid w:val="00D87A9E"/>
    <w:rsid w:val="00D93857"/>
    <w:rsid w:val="00DA3D7C"/>
    <w:rsid w:val="00DA64C7"/>
    <w:rsid w:val="00DB37E7"/>
    <w:rsid w:val="00DB386D"/>
    <w:rsid w:val="00DC791C"/>
    <w:rsid w:val="00DD1115"/>
    <w:rsid w:val="00DE506C"/>
    <w:rsid w:val="00DF0142"/>
    <w:rsid w:val="00DF1EAC"/>
    <w:rsid w:val="00DF2A39"/>
    <w:rsid w:val="00DF4D6E"/>
    <w:rsid w:val="00E04096"/>
    <w:rsid w:val="00E12D68"/>
    <w:rsid w:val="00E2420B"/>
    <w:rsid w:val="00E24D74"/>
    <w:rsid w:val="00E36D3F"/>
    <w:rsid w:val="00E379EF"/>
    <w:rsid w:val="00E54C57"/>
    <w:rsid w:val="00E56665"/>
    <w:rsid w:val="00E668CE"/>
    <w:rsid w:val="00E718BC"/>
    <w:rsid w:val="00E718F7"/>
    <w:rsid w:val="00E743AD"/>
    <w:rsid w:val="00E8139D"/>
    <w:rsid w:val="00E82ACB"/>
    <w:rsid w:val="00E845BE"/>
    <w:rsid w:val="00E901CE"/>
    <w:rsid w:val="00E943ED"/>
    <w:rsid w:val="00EA4332"/>
    <w:rsid w:val="00EB332B"/>
    <w:rsid w:val="00EC18A4"/>
    <w:rsid w:val="00EE0C43"/>
    <w:rsid w:val="00EE3E5D"/>
    <w:rsid w:val="00EF2413"/>
    <w:rsid w:val="00F04BB6"/>
    <w:rsid w:val="00F06F4C"/>
    <w:rsid w:val="00F07A9B"/>
    <w:rsid w:val="00F1194C"/>
    <w:rsid w:val="00F27774"/>
    <w:rsid w:val="00F37DD0"/>
    <w:rsid w:val="00F4235F"/>
    <w:rsid w:val="00F4794A"/>
    <w:rsid w:val="00F562A7"/>
    <w:rsid w:val="00F64296"/>
    <w:rsid w:val="00F718B8"/>
    <w:rsid w:val="00F824A4"/>
    <w:rsid w:val="00F84418"/>
    <w:rsid w:val="00F86870"/>
    <w:rsid w:val="00F971CD"/>
    <w:rsid w:val="00FA0FBF"/>
    <w:rsid w:val="00FA5EB5"/>
    <w:rsid w:val="00FC50BA"/>
    <w:rsid w:val="00FC7508"/>
    <w:rsid w:val="00FE1D13"/>
    <w:rsid w:val="00FE49AB"/>
    <w:rsid w:val="00FE6C61"/>
    <w:rsid w:val="00FF0880"/>
    <w:rsid w:val="00FF164D"/>
    <w:rsid w:val="00FF1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320882"/>
  <w15:chartTrackingRefBased/>
  <w15:docId w15:val="{73BCA2E5-9DDA-418E-80D8-1ACF6AABD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A34FC"/>
    <w:pPr>
      <w:keepNext/>
      <w:keepLines/>
      <w:numPr>
        <w:numId w:val="2"/>
      </w:numPr>
      <w:spacing w:before="240" w:after="0"/>
      <w:ind w:hanging="720"/>
      <w:outlineLvl w:val="0"/>
    </w:pPr>
    <w:rPr>
      <w:rFonts w:ascii="Arial" w:eastAsiaTheme="majorEastAsia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D2E57"/>
    <w:pPr>
      <w:numPr>
        <w:ilvl w:val="1"/>
        <w:numId w:val="8"/>
      </w:numPr>
      <w:spacing w:line="360" w:lineRule="auto"/>
      <w:ind w:left="0" w:firstLine="0"/>
      <w:jc w:val="both"/>
      <w:outlineLvl w:val="1"/>
    </w:pPr>
    <w:rPr>
      <w:rFonts w:ascii="Arial" w:eastAsia="Times New Roman" w:hAnsi="Arial" w:cs="Arial"/>
      <w:b/>
      <w:sz w:val="24"/>
      <w:szCs w:val="24"/>
    </w:rPr>
  </w:style>
  <w:style w:type="paragraph" w:styleId="Ttulo3">
    <w:name w:val="heading 3"/>
    <w:basedOn w:val="Ttulo2"/>
    <w:link w:val="Ttulo3Char"/>
    <w:uiPriority w:val="9"/>
    <w:qFormat/>
    <w:rsid w:val="00072718"/>
    <w:pPr>
      <w:numPr>
        <w:ilvl w:val="2"/>
      </w:numPr>
      <w:ind w:left="0" w:firstLine="0"/>
      <w:outlineLvl w:val="2"/>
    </w:p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D403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05C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5CEB"/>
  </w:style>
  <w:style w:type="paragraph" w:styleId="Rodap">
    <w:name w:val="footer"/>
    <w:basedOn w:val="Normal"/>
    <w:link w:val="RodapChar"/>
    <w:uiPriority w:val="99"/>
    <w:unhideWhenUsed/>
    <w:rsid w:val="00505C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5CEB"/>
  </w:style>
  <w:style w:type="paragraph" w:styleId="NormalWeb">
    <w:name w:val="Normal (Web)"/>
    <w:basedOn w:val="Normal"/>
    <w:uiPriority w:val="99"/>
    <w:unhideWhenUsed/>
    <w:qFormat/>
    <w:rsid w:val="008517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8517E4"/>
    <w:rPr>
      <w:b/>
      <w:bCs/>
    </w:rPr>
  </w:style>
  <w:style w:type="table" w:styleId="Tabelacomgrade">
    <w:name w:val="Table Grid"/>
    <w:basedOn w:val="Tabelanormal"/>
    <w:uiPriority w:val="39"/>
    <w:rsid w:val="008517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har">
    <w:name w:val="Título 3 Char"/>
    <w:basedOn w:val="Fontepargpadro"/>
    <w:link w:val="Ttulo3"/>
    <w:uiPriority w:val="9"/>
    <w:rsid w:val="00072718"/>
    <w:rPr>
      <w:rFonts w:ascii="Arial" w:eastAsia="Times New Roman" w:hAnsi="Arial" w:cs="Arial"/>
      <w:b/>
      <w:sz w:val="24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2A34FC"/>
    <w:rPr>
      <w:rFonts w:ascii="Arial" w:eastAsiaTheme="majorEastAsia" w:hAnsi="Arial" w:cs="Arial"/>
      <w:b/>
      <w:bCs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0D2E57"/>
    <w:rPr>
      <w:rFonts w:ascii="Arial" w:eastAsia="Times New Roman" w:hAnsi="Arial" w:cs="Arial"/>
      <w:b/>
      <w:sz w:val="24"/>
      <w:szCs w:val="24"/>
    </w:rPr>
  </w:style>
  <w:style w:type="paragraph" w:styleId="PargrafodaLista">
    <w:name w:val="List Paragraph"/>
    <w:basedOn w:val="Normal"/>
    <w:uiPriority w:val="34"/>
    <w:qFormat/>
    <w:rsid w:val="000D2E57"/>
    <w:pPr>
      <w:ind w:left="720"/>
      <w:contextualSpacing/>
    </w:pPr>
    <w:rPr>
      <w:rFonts w:eastAsia="Times New Roman" w:cs="Times New Roman"/>
    </w:rPr>
  </w:style>
  <w:style w:type="table" w:styleId="TabeladeGrade6Colorida-nfase1">
    <w:name w:val="Grid Table 6 Colorful Accent 1"/>
    <w:basedOn w:val="Tabelanormal"/>
    <w:uiPriority w:val="51"/>
    <w:rsid w:val="000D2E57"/>
    <w:pPr>
      <w:spacing w:after="0" w:line="240" w:lineRule="auto"/>
    </w:pPr>
    <w:rPr>
      <w:rFonts w:eastAsia="Times New Roman" w:cstheme="minorHAnsi"/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CabealhodoSumrio">
    <w:name w:val="TOC Heading"/>
    <w:basedOn w:val="Ttulo1"/>
    <w:next w:val="Normal"/>
    <w:uiPriority w:val="39"/>
    <w:unhideWhenUsed/>
    <w:qFormat/>
    <w:rsid w:val="00C826AD"/>
    <w:pPr>
      <w:numPr>
        <w:numId w:val="0"/>
      </w:numPr>
      <w:outlineLvl w:val="9"/>
    </w:pPr>
    <w:rPr>
      <w:rFonts w:asciiTheme="majorHAnsi" w:hAnsiTheme="majorHAnsi" w:cstheme="majorBidi"/>
      <w:b w:val="0"/>
      <w:bCs w:val="0"/>
      <w:color w:val="2F5496" w:themeColor="accent1" w:themeShade="BF"/>
      <w:sz w:val="32"/>
      <w:szCs w:val="3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C826AD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C826AD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C826AD"/>
    <w:pPr>
      <w:spacing w:after="100"/>
      <w:ind w:left="440"/>
    </w:pPr>
  </w:style>
  <w:style w:type="character" w:styleId="Hyperlink">
    <w:name w:val="Hyperlink"/>
    <w:basedOn w:val="Fontepargpadro"/>
    <w:uiPriority w:val="99"/>
    <w:unhideWhenUsed/>
    <w:rsid w:val="00C826AD"/>
    <w:rPr>
      <w:color w:val="0563C1" w:themeColor="hyperlink"/>
      <w:u w:val="single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D403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SemEspaamento">
    <w:name w:val="No Spacing"/>
    <w:basedOn w:val="Normal"/>
    <w:uiPriority w:val="1"/>
    <w:qFormat/>
    <w:rsid w:val="000C6CB4"/>
    <w:pPr>
      <w:spacing w:after="0" w:line="360" w:lineRule="auto"/>
      <w:ind w:firstLine="851"/>
      <w:jc w:val="both"/>
    </w:pPr>
    <w:rPr>
      <w:rFonts w:ascii="Arial" w:hAnsi="Arial" w:cs="Arial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A54F97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A54F97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A54F97"/>
    <w:rPr>
      <w:vertAlign w:val="superscript"/>
    </w:rPr>
  </w:style>
  <w:style w:type="table" w:styleId="TabeladeGrade4">
    <w:name w:val="Grid Table 4"/>
    <w:basedOn w:val="Tabelanormal"/>
    <w:uiPriority w:val="49"/>
    <w:rsid w:val="00A12ADF"/>
    <w:pPr>
      <w:spacing w:after="0" w:line="240" w:lineRule="auto"/>
    </w:pPr>
    <w:rPr>
      <w:kern w:val="2"/>
      <w14:ligatures w14:val="standardContextual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4-nfase1">
    <w:name w:val="Grid Table 4 Accent 1"/>
    <w:basedOn w:val="Tabelanormal"/>
    <w:uiPriority w:val="49"/>
    <w:rsid w:val="00A12ADF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eladeGrade4-nfase6">
    <w:name w:val="Grid Table 4 Accent 6"/>
    <w:basedOn w:val="Tabelanormal"/>
    <w:uiPriority w:val="49"/>
    <w:rsid w:val="005A1556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NormalGrid">
    <w:name w:val="Normal Grid"/>
    <w:basedOn w:val="Tabelanormal"/>
    <w:uiPriority w:val="39"/>
    <w:rsid w:val="007210CE"/>
    <w:pPr>
      <w:spacing w:after="0" w:line="240" w:lineRule="auto"/>
    </w:pPr>
    <w:rPr>
      <w:rFonts w:ascii="Georgia"/>
      <w:sz w:val="21"/>
      <w:lang w:val="pt-PT"/>
    </w:r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styleId="MenoPendente">
    <w:name w:val="Unresolved Mention"/>
    <w:basedOn w:val="Fontepargpadro"/>
    <w:uiPriority w:val="99"/>
    <w:semiHidden/>
    <w:unhideWhenUsed/>
    <w:rsid w:val="000C25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4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6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4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9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9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5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2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0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9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9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8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9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3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5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8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9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8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9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5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9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6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2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732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78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9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3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3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0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2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4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8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2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0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284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68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5045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87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4987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075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767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57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87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237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88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2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8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0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2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7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3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7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933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2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5012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551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4183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6651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70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770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480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34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9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7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9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353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1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1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157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17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12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0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4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3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2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1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5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9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2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8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1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8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7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4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8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3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7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7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2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4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9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33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Walker\STORAGE\Documents\PREFEITURA%20DE%20CABO%20FRIO\04%20-%20ADMINISTRA&#199;&#195;O\Modelo%20com%20Timbrado%20Administra&#231;&#227;o%20-%202025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F40433-B46E-4635-8C40-98A6270DE6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Modelo com Timbrado Administração - 2025</Template>
  <TotalTime>16</TotalTime>
  <Pages>2</Pages>
  <Words>349</Words>
  <Characters>1889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Walker Medina</dc:creator>
  <cp:keywords/>
  <dc:description/>
  <cp:lastModifiedBy>William Barreto Corrêa</cp:lastModifiedBy>
  <cp:revision>7</cp:revision>
  <cp:lastPrinted>2026-05-18T14:29:00Z</cp:lastPrinted>
  <dcterms:created xsi:type="dcterms:W3CDTF">2026-06-15T12:21:00Z</dcterms:created>
  <dcterms:modified xsi:type="dcterms:W3CDTF">2026-06-26T13:09:00Z</dcterms:modified>
</cp:coreProperties>
</file>