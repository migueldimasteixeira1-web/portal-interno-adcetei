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6357" w14:textId="7BAE354F" w:rsidR="00D87A9E" w:rsidRPr="00E8139D" w:rsidRDefault="00D87A9E" w:rsidP="00CC31E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b/>
          <w:bCs/>
        </w:rPr>
      </w:pPr>
      <w:bookmarkStart w:id="0" w:name="termo_de_recebimento_e_responsabilidade"/>
      <w:r w:rsidRPr="00E8139D">
        <w:rPr>
          <w:rFonts w:ascii="Times New Roman" w:eastAsia="Arial" w:hAnsi="Times New Roman" w:cs="Times New Roman"/>
          <w:b/>
          <w:bCs/>
          <w:color w:val="000000"/>
        </w:rPr>
        <w:t>TERMO DE RECEBIMENTO E RESPONSABILIDADE</w:t>
      </w:r>
      <w:bookmarkEnd w:id="0"/>
      <w:r w:rsidR="000D58CA" w:rsidRPr="00E8139D"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  <w:r w:rsidR="00F07A9B">
        <w:rPr>
          <w:rFonts w:ascii="Times New Roman" w:eastAsia="Arial" w:hAnsi="Times New Roman" w:cs="Times New Roman"/>
          <w:b/>
          <w:bCs/>
          <w:color w:val="000000"/>
        </w:rPr>
        <w:t>017</w:t>
      </w:r>
      <w:r w:rsidR="00382166" w:rsidRPr="00E8139D">
        <w:rPr>
          <w:rFonts w:ascii="Times New Roman" w:eastAsia="Arial" w:hAnsi="Times New Roman" w:cs="Times New Roman"/>
          <w:b/>
          <w:bCs/>
          <w:color w:val="000000"/>
        </w:rPr>
        <w:t>/2026</w:t>
      </w:r>
    </w:p>
    <w:p w14:paraId="52E4C4DD" w14:textId="736EE823" w:rsidR="00D87A9E" w:rsidRPr="00E8139D" w:rsidRDefault="00D87A9E" w:rsidP="00CC31E0">
      <w:pPr>
        <w:spacing w:after="210" w:line="360" w:lineRule="auto"/>
        <w:jc w:val="both"/>
        <w:rPr>
          <w:rFonts w:ascii="Times New Roman" w:hAnsi="Times New Roman" w:cs="Times New Roman"/>
        </w:rPr>
      </w:pPr>
      <w:r w:rsidRPr="00E8139D">
        <w:rPr>
          <w:rFonts w:ascii="Times New Roman" w:eastAsia="Arial" w:hAnsi="Times New Roman" w:cs="Times New Roman"/>
          <w:color w:val="000000"/>
        </w:rPr>
        <w:br/>
        <w:t>Contrato nº 046/2026 – PMCF / IART</w:t>
      </w:r>
      <w:r w:rsidRPr="00E8139D">
        <w:rPr>
          <w:rFonts w:ascii="Times New Roman" w:hAnsi="Times New Roman" w:cs="Times New Roman"/>
        </w:rPr>
        <w:t xml:space="preserve">                 </w:t>
      </w:r>
      <w:r w:rsidRPr="00E8139D">
        <w:rPr>
          <w:rFonts w:ascii="Times New Roman" w:eastAsia="Arial" w:hAnsi="Times New Roman" w:cs="Times New Roman"/>
          <w:color w:val="000000"/>
        </w:rPr>
        <w:t xml:space="preserve">            Cabo Frio, </w:t>
      </w:r>
      <w:r w:rsidR="00D533DD">
        <w:rPr>
          <w:rFonts w:ascii="Times New Roman" w:eastAsia="Arial" w:hAnsi="Times New Roman" w:cs="Times New Roman"/>
          <w:color w:val="000000"/>
        </w:rPr>
        <w:t>26</w:t>
      </w:r>
      <w:r w:rsidRPr="00E8139D">
        <w:rPr>
          <w:rFonts w:ascii="Times New Roman" w:eastAsia="Arial" w:hAnsi="Times New Roman" w:cs="Times New Roman"/>
          <w:color w:val="000000"/>
        </w:rPr>
        <w:t xml:space="preserve"> de </w:t>
      </w:r>
      <w:r w:rsidR="004B41DD" w:rsidRPr="00E8139D">
        <w:rPr>
          <w:rFonts w:ascii="Times New Roman" w:eastAsia="Arial" w:hAnsi="Times New Roman" w:cs="Times New Roman"/>
          <w:color w:val="000000"/>
        </w:rPr>
        <w:t>junho</w:t>
      </w:r>
      <w:r w:rsidRPr="00E8139D">
        <w:rPr>
          <w:rFonts w:ascii="Times New Roman" w:eastAsia="Arial" w:hAnsi="Times New Roman" w:cs="Times New Roman"/>
          <w:color w:val="000000"/>
        </w:rPr>
        <w:t xml:space="preserve"> de 2026</w:t>
      </w:r>
    </w:p>
    <w:p w14:paraId="2D613E55" w14:textId="3CEB49B6" w:rsidR="00D87A9E" w:rsidRPr="00E8139D" w:rsidRDefault="00A1775E" w:rsidP="00CC31E0">
      <w:pPr>
        <w:spacing w:after="210"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SGI – SUPERVISÃO EXECUTIVA</w:t>
      </w:r>
    </w:p>
    <w:p w14:paraId="16ECA646" w14:textId="237FD31D" w:rsidR="00770218" w:rsidRPr="00E8139D" w:rsidRDefault="00D87A9E" w:rsidP="00CC31E0">
      <w:pPr>
        <w:spacing w:after="210"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</w:pPr>
      <w:r w:rsidRPr="00E8139D">
        <w:rPr>
          <w:rFonts w:ascii="Times New Roman" w:eastAsia="Arial" w:hAnsi="Times New Roman" w:cs="Times New Roman"/>
          <w:color w:val="000000"/>
        </w:rPr>
        <w:t xml:space="preserve">Agente Público Responsável: </w:t>
      </w:r>
      <w:r w:rsidR="00A1775E">
        <w:rPr>
          <w:rFonts w:ascii="Times New Roman" w:eastAsia="Arial" w:hAnsi="Times New Roman" w:cs="Times New Roman"/>
          <w:color w:val="000000"/>
        </w:rPr>
        <w:t>Érica Sanches</w:t>
      </w:r>
    </w:p>
    <w:p w14:paraId="06A119E0" w14:textId="463E80E8" w:rsidR="00D87A9E" w:rsidRPr="00E8139D" w:rsidRDefault="00382166" w:rsidP="00CC31E0">
      <w:pPr>
        <w:spacing w:after="21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8139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E</w:t>
      </w:r>
      <w:r w:rsidR="00770218" w:rsidRPr="00E8139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-mail </w:t>
      </w:r>
      <w:r w:rsidR="00840D46" w:rsidRPr="00840D46">
        <w:rPr>
          <w:rFonts w:ascii="Times New Roman" w:eastAsia="Arial" w:hAnsi="Times New Roman" w:cs="Times New Roman"/>
          <w:color w:val="000000"/>
          <w:sz w:val="20"/>
          <w:szCs w:val="20"/>
        </w:rPr>
        <w:t>Erica.Sanches@adppe.cabofrio.rj.gov.br</w:t>
      </w:r>
      <w:r w:rsidRPr="00E8139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ab/>
        <w:t>Matrícula:</w:t>
      </w:r>
      <w:r w:rsidR="00840D46" w:rsidRPr="00840D46">
        <w:rPr>
          <w:rFonts w:ascii="Times New Roman" w:eastAsia="Arial" w:hAnsi="Times New Roman" w:cs="Times New Roman"/>
          <w:color w:val="000000"/>
          <w:sz w:val="20"/>
          <w:szCs w:val="20"/>
        </w:rPr>
        <w:t>250401573</w:t>
      </w:r>
      <w:r w:rsidRPr="00E8139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ab/>
        <w:t>Telefone:</w:t>
      </w:r>
      <w:r w:rsidR="00840D46" w:rsidRPr="00840D46">
        <w:rPr>
          <w:rFonts w:ascii="Times New Roman" w:eastAsia="Arial" w:hAnsi="Times New Roman" w:cs="Times New Roman"/>
          <w:color w:val="000000"/>
          <w:sz w:val="20"/>
          <w:szCs w:val="20"/>
        </w:rPr>
        <w:t>22-981221739</w:t>
      </w:r>
    </w:p>
    <w:p w14:paraId="6D6A556D" w14:textId="77777777" w:rsidR="00D87A9E" w:rsidRPr="00E8139D" w:rsidRDefault="00D87A9E" w:rsidP="00CC31E0">
      <w:pPr>
        <w:spacing w:after="210" w:line="360" w:lineRule="auto"/>
        <w:ind w:firstLine="709"/>
        <w:jc w:val="both"/>
        <w:rPr>
          <w:rFonts w:ascii="Times New Roman" w:hAnsi="Times New Roman" w:cs="Times New Roman"/>
        </w:rPr>
      </w:pPr>
      <w:r w:rsidRPr="00E8139D">
        <w:rPr>
          <w:rFonts w:ascii="Times New Roman" w:eastAsia="Arial" w:hAnsi="Times New Roman" w:cs="Times New Roman"/>
          <w:color w:val="000000"/>
        </w:rPr>
        <w:t>Declaro, para os devidos fins, que recebi os equipamentos de informática abaixo relacionados, em perfeito estado de conservação e funcionamento, novos e sem uso, para utilização no serviço público, nos termos do Contrato nº 046/2026 – PMCF / IART.</w:t>
      </w:r>
    </w:p>
    <w:p w14:paraId="235C3980" w14:textId="77777777" w:rsidR="00D87A9E" w:rsidRPr="00E8139D" w:rsidRDefault="00D87A9E" w:rsidP="00CC31E0">
      <w:pPr>
        <w:spacing w:after="210" w:line="360" w:lineRule="auto"/>
        <w:jc w:val="both"/>
        <w:rPr>
          <w:rFonts w:ascii="Times New Roman" w:eastAsia="Arial" w:hAnsi="Times New Roman" w:cs="Times New Roman"/>
          <w:color w:val="000000"/>
        </w:rPr>
      </w:pPr>
      <w:bookmarkStart w:id="1" w:name="relação_dos_equipamentos_recebidos"/>
      <w:r w:rsidRPr="00E8139D">
        <w:rPr>
          <w:rFonts w:ascii="Times New Roman" w:eastAsia="Arial" w:hAnsi="Times New Roman" w:cs="Times New Roman"/>
          <w:b/>
          <w:bCs/>
          <w:color w:val="000000"/>
        </w:rPr>
        <w:t>Relação dos equipamentos recebidos</w:t>
      </w:r>
      <w:bookmarkEnd w:id="1"/>
    </w:p>
    <w:tbl>
      <w:tblPr>
        <w:tblStyle w:val="NormalGrid"/>
        <w:tblW w:w="935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6"/>
        <w:gridCol w:w="1134"/>
        <w:gridCol w:w="4090"/>
        <w:gridCol w:w="1604"/>
        <w:gridCol w:w="1622"/>
      </w:tblGrid>
      <w:tr w:rsidR="00D87A9E" w:rsidRPr="00E8139D" w14:paraId="782D3ABB" w14:textId="77777777" w:rsidTr="00811055">
        <w:trPr>
          <w:cantSplit/>
          <w:tblCellSpacing w:w="0" w:type="dxa"/>
          <w:jc w:val="center"/>
        </w:trPr>
        <w:tc>
          <w:tcPr>
            <w:tcW w:w="906" w:type="dxa"/>
          </w:tcPr>
          <w:p w14:paraId="2416A391" w14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134" w:type="dxa"/>
          </w:tcPr>
          <w:p w14:paraId="138DB0C5" w14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4090" w:type="dxa"/>
          </w:tcPr>
          <w:p w14:paraId="3DC326CB" w14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Modelo / Especificação</w:t>
            </w:r>
          </w:p>
        </w:tc>
        <w:tc>
          <w:tcPr>
            <w:tcW w:w="1604" w:type="dxa"/>
          </w:tcPr>
          <w:p w14:paraId="02B4208D" w14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Quantidade</w:t>
            </w:r>
          </w:p>
        </w:tc>
        <w:tc>
          <w:tcPr>
            <w:tcW w:w="1622" w:type="dxa"/>
          </w:tcPr>
          <w:p w14:paraId="53517CCA" w14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Observações</w:t>
            </w:r>
          </w:p>
        </w:tc>
      </w:tr>
      <w:tr w:rsidR="00D87A9E" w:rsidRPr="00E8139D" w14:paraId="784C0CEB" w14:textId="77777777" w:rsidTr="00811055">
        <w:trPr>
          <w:cantSplit/>
          <w:tblCellSpacing w:w="0" w:type="dxa"/>
          <w:jc w:val="center"/>
        </w:trPr>
        <w:tc>
          <w:tcPr>
            <w:tcW w:w="906" w:type="dxa"/>
          </w:tcPr>
          <w:p w14:paraId="0C0C7DBA" w14:textId="6C61BBC6" w:rsidR="00D87A9E" w:rsidRPr="00E8139D" w:rsidRDefault="00604095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1</w:t>
            </w:r>
          </w:p>
        </w:tc>
        <w:tc>
          <w:tcPr>
            <w:tcW w:w="1134" w:type="dxa"/>
          </w:tcPr>
          <w:p w14:paraId="563FF201" w14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Monitor</w:t>
            </w:r>
          </w:p>
        </w:tc>
        <w:tc>
          <w:tcPr>
            <w:tcW w:w="4090" w:type="dxa"/>
          </w:tcPr>
          <w:p w14:paraId="2CA6E1A9" w14:textId="5556C832" w:rsidR="001D6098" w:rsidRPr="00E8139D" w:rsidRDefault="00D87A9E" w:rsidP="00CC31E0">
            <w:pPr>
              <w:tabs>
                <w:tab w:val="center" w:pos="1884"/>
              </w:tabs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 xml:space="preserve">Monitor Marca </w:t>
            </w:r>
            <w:r w:rsidR="00840D46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Samsung</w:t>
            </w: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 xml:space="preserve"> </w:t>
            </w:r>
            <w:r w:rsidR="00840D46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24”</w:t>
            </w: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 xml:space="preserve"> </w:t>
            </w:r>
          </w:p>
          <w:p w14:paraId="6E33FB5C" w14:textId="1FC075AF" w:rsidR="00D87A9E" w:rsidRPr="00E8139D" w:rsidRDefault="00D87A9E" w:rsidP="00CC31E0">
            <w:pPr>
              <w:tabs>
                <w:tab w:val="center" w:pos="1884"/>
              </w:tabs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Modelo</w:t>
            </w:r>
            <w:r w:rsidR="00840D46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 xml:space="preserve"> S24D400GAL</w:t>
            </w:r>
            <w:r w:rsidRPr="00E8139D">
              <w:rPr>
                <w:rFonts w:ascii="Times New Roman" w:eastAsia="Arial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1604" w:type="dxa"/>
          </w:tcPr>
          <w:p w14:paraId="5B3EE0F2" w14:textId="3F4FCEEA" w:rsidR="00D87A9E" w:rsidRPr="00E8139D" w:rsidRDefault="00D533DD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22" w:type="dxa"/>
          </w:tcPr>
          <w:p w14:paraId="16488CBE" w14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Equipamento locado</w:t>
            </w:r>
          </w:p>
        </w:tc>
      </w:tr>
      <w:tr w:rsidR="004B41DD" w:rsidRPr="00E8139D" w14:paraId="7F1C18C1" w14:textId="77777777" w:rsidTr="00811055">
        <w:trPr>
          <w:cantSplit/>
          <w:tblCellSpacing w:w="0" w:type="dxa"/>
          <w:jc w:val="center"/>
        </w:trPr>
        <w:tc>
          <w:tcPr>
            <w:tcW w:w="906" w:type="dxa"/>
          </w:tcPr>
          <w:p w14:paraId="7E340AEE" w14:textId="73EEB219" w:rsidR="004B41DD" w:rsidRPr="00E8139D" w:rsidRDefault="004B41DD" w:rsidP="00CC31E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2D944FE3" w14:textId="6010945E" w:rsidR="004B41DD" w:rsidRPr="00E8139D" w:rsidRDefault="004B41DD" w:rsidP="00CC31E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4090" w:type="dxa"/>
          </w:tcPr>
          <w:p w14:paraId="2DC98205" w14:textId="42B3A998" w:rsidR="004B41DD" w:rsidRPr="00E8139D" w:rsidRDefault="004B41DD" w:rsidP="00CC31E0">
            <w:pPr>
              <w:tabs>
                <w:tab w:val="center" w:pos="1884"/>
              </w:tabs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Desktop intermediário Lenovo NEO30S Core I5 13º Geração 13420 Memória 8 GB ddr5 e SSD 512 NVME</w:t>
            </w:r>
          </w:p>
        </w:tc>
        <w:tc>
          <w:tcPr>
            <w:tcW w:w="1604" w:type="dxa"/>
          </w:tcPr>
          <w:p w14:paraId="268DC964" w14:textId="01A81BEC" w:rsidR="004B41DD" w:rsidRPr="00E8139D" w:rsidRDefault="001D6098" w:rsidP="00CC31E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22" w:type="dxa"/>
          </w:tcPr>
          <w:p w14:paraId="2873D76C" w14:textId="3A6CF4A4" w:rsidR="004B41DD" w:rsidRPr="00E8139D" w:rsidRDefault="004B41DD" w:rsidP="00CC31E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Equipamento locado</w:t>
            </w:r>
          </w:p>
        </w:tc>
      </w:tr>
    </w:tbl>
    <w:p w14:paraId="1898808B" w14:textId="77777777" w:rsidR="00D87A9E" w:rsidRPr="00E8139D" w:rsidRDefault="00D87A9E" w:rsidP="00CC31E0">
      <w:pPr>
        <w:pBdr>
          <w:top w:val="single" w:sz="0" w:space="0" w:color="271A00"/>
          <w:left w:val="single" w:sz="0" w:space="24" w:color="271A00"/>
          <w:bottom w:val="single" w:sz="0" w:space="0" w:color="271A00"/>
          <w:right w:val="single" w:sz="0" w:space="19" w:color="271A00"/>
        </w:pBdr>
        <w:spacing w:after="120"/>
        <w:jc w:val="both"/>
        <w:rPr>
          <w:rFonts w:ascii="Times New Roman" w:hAnsi="Times New Roman" w:cs="Times New Roman"/>
        </w:rPr>
      </w:pPr>
      <w:r w:rsidRPr="00E8139D">
        <w:rPr>
          <w:rFonts w:ascii="Times New Roman" w:eastAsia="Arial" w:hAnsi="Times New Roman" w:cs="Times New Roman"/>
        </w:rPr>
        <w:t>Termo de compromisso</w:t>
      </w:r>
    </w:p>
    <w:p w14:paraId="2D882100" w14:textId="77777777" w:rsidR="00D87A9E" w:rsidRPr="00E8139D" w:rsidRDefault="00D87A9E" w:rsidP="00CC31E0">
      <w:pPr>
        <w:pBdr>
          <w:top w:val="single" w:sz="0" w:space="0" w:color="271A00"/>
          <w:left w:val="single" w:sz="0" w:space="24" w:color="271A00"/>
          <w:bottom w:val="single" w:sz="0" w:space="0" w:color="271A00"/>
          <w:right w:val="single" w:sz="0" w:space="19" w:color="271A00"/>
        </w:pBdr>
        <w:spacing w:after="120"/>
        <w:ind w:firstLine="709"/>
        <w:jc w:val="both"/>
        <w:rPr>
          <w:rFonts w:ascii="Times New Roman" w:hAnsi="Times New Roman" w:cs="Times New Roman"/>
        </w:rPr>
      </w:pPr>
      <w:r w:rsidRPr="00E8139D">
        <w:rPr>
          <w:rFonts w:ascii="Times New Roman" w:eastAsia="Arial" w:hAnsi="Times New Roman" w:cs="Times New Roman"/>
        </w:rPr>
        <w:t>O agente público acima identificado responsabiliza-se pela guarda, conservação e correta utilização dos equipamentos recebidos, comprometendo-se a mantê-los em adequado estado de uso enquanto estiverem sob sua responsabilidade.</w:t>
      </w:r>
    </w:p>
    <w:p w14:paraId="5A66C1EF" w14:textId="77777777" w:rsidR="00D87A9E" w:rsidRPr="00E8139D" w:rsidRDefault="00D87A9E" w:rsidP="00CC31E0">
      <w:pPr>
        <w:pBdr>
          <w:top w:val="single" w:sz="0" w:space="0" w:color="271A00"/>
          <w:left w:val="single" w:sz="0" w:space="24" w:color="271A00"/>
          <w:bottom w:val="single" w:sz="0" w:space="0" w:color="271A00"/>
          <w:right w:val="single" w:sz="0" w:space="19" w:color="271A00"/>
        </w:pBdr>
        <w:spacing w:after="120"/>
        <w:ind w:firstLine="709"/>
        <w:jc w:val="both"/>
        <w:rPr>
          <w:rFonts w:ascii="Times New Roman" w:hAnsi="Times New Roman" w:cs="Times New Roman"/>
        </w:rPr>
      </w:pPr>
      <w:r w:rsidRPr="00E8139D">
        <w:rPr>
          <w:rFonts w:ascii="Times New Roman" w:eastAsia="Arial" w:hAnsi="Times New Roman" w:cs="Times New Roman"/>
        </w:rPr>
        <w:t>Compromete-se, ainda, a devolvê-los ao término do contrato, ou quando deixarem de ser necessários ao serviço público, nas mesmas condições de conservação em que foram recebidos, ressalvado o desgaste natural do uso regular.</w:t>
      </w:r>
    </w:p>
    <w:p w14:paraId="332ACBDC" w14:textId="77777777" w:rsidR="00D87A9E" w:rsidRPr="00E8139D" w:rsidRDefault="00D87A9E" w:rsidP="00CC31E0">
      <w:pPr>
        <w:pBdr>
          <w:top w:val="single" w:sz="0" w:space="0" w:color="271A00"/>
          <w:left w:val="single" w:sz="0" w:space="24" w:color="271A00"/>
          <w:bottom w:val="single" w:sz="0" w:space="0" w:color="271A00"/>
          <w:right w:val="single" w:sz="0" w:space="19" w:color="271A00"/>
        </w:pBdr>
        <w:spacing w:after="120"/>
        <w:ind w:firstLine="709"/>
        <w:jc w:val="both"/>
        <w:rPr>
          <w:rFonts w:ascii="Times New Roman" w:hAnsi="Times New Roman" w:cs="Times New Roman"/>
        </w:rPr>
      </w:pPr>
      <w:r w:rsidRPr="00E8139D">
        <w:rPr>
          <w:rFonts w:ascii="Times New Roman" w:eastAsia="Arial" w:hAnsi="Times New Roman" w:cs="Times New Roman"/>
        </w:rPr>
        <w:t>Em caso de dano, inutilização, extravio, perda, furto, roubo ou qualquer irregularidade sem justificativa formal, o responsável ficará sujeito às medidas administrativas e disciplinares cabíveis, na forma da legislação aplicável.</w:t>
      </w:r>
    </w:p>
    <w:p w14:paraId="0BDB8F31" w14:textId="31320D96" w:rsidR="00D87A9E" w:rsidRPr="00E8139D" w:rsidRDefault="00D87A9E" w:rsidP="00CC31E0">
      <w:pPr>
        <w:pBdr>
          <w:top w:val="single" w:sz="0" w:space="0" w:color="271A00"/>
          <w:left w:val="single" w:sz="0" w:space="24" w:color="271A00"/>
          <w:bottom w:val="single" w:sz="0" w:space="0" w:color="271A00"/>
          <w:right w:val="single" w:sz="0" w:space="19" w:color="271A00"/>
        </w:pBdr>
        <w:spacing w:after="120"/>
        <w:ind w:firstLine="709"/>
        <w:jc w:val="both"/>
        <w:rPr>
          <w:rFonts w:ascii="Times New Roman" w:eastAsia="Arial" w:hAnsi="Times New Roman" w:cs="Times New Roman"/>
        </w:rPr>
      </w:pPr>
      <w:r w:rsidRPr="00E8139D">
        <w:rPr>
          <w:rFonts w:ascii="Times New Roman" w:eastAsia="Arial" w:hAnsi="Times New Roman" w:cs="Times New Roman"/>
        </w:rPr>
        <w:t>Também deverá comunicar imediatamente à ADCETEI qualquer ocorrência envolvendo os equipamentos descritos neste termo</w:t>
      </w:r>
      <w:r w:rsidR="00636018" w:rsidRPr="00E8139D">
        <w:rPr>
          <w:rFonts w:ascii="Times New Roman" w:eastAsia="Arial" w:hAnsi="Times New Roman" w:cs="Times New Roman"/>
        </w:rPr>
        <w:t>.</w:t>
      </w:r>
    </w:p>
    <w:p w14:paraId="6E0D9856" w14:textId="7BC63DB7" w:rsidR="004A2496" w:rsidRPr="00E8139D" w:rsidRDefault="00D87A9E" w:rsidP="00CC31E0">
      <w:pPr>
        <w:pBdr>
          <w:top w:val="single" w:sz="0" w:space="0" w:color="271A00"/>
          <w:left w:val="single" w:sz="0" w:space="24" w:color="271A00"/>
          <w:bottom w:val="single" w:sz="0" w:space="0" w:color="271A00"/>
          <w:right w:val="single" w:sz="0" w:space="19" w:color="271A00"/>
        </w:pBdr>
        <w:spacing w:after="120"/>
        <w:ind w:firstLine="709"/>
        <w:jc w:val="both"/>
        <w:rPr>
          <w:rFonts w:ascii="Times New Roman" w:eastAsia="Arial" w:hAnsi="Times New Roman" w:cs="Times New Roman"/>
        </w:rPr>
      </w:pPr>
      <w:r w:rsidRPr="00E8139D">
        <w:rPr>
          <w:rFonts w:ascii="Times New Roman" w:eastAsia="Arial" w:hAnsi="Times New Roman" w:cs="Times New Roman"/>
        </w:rPr>
        <w:t xml:space="preserve">O responsável deverá atestar mensalmente a posse e o estado de conservação dos equipamentos por meio do endereço eletrônico: </w:t>
      </w:r>
      <w:r w:rsidR="0095161B" w:rsidRPr="00E8139D">
        <w:rPr>
          <w:rFonts w:ascii="Times New Roman" w:eastAsia="Arial" w:hAnsi="Times New Roman" w:cs="Times New Roman"/>
        </w:rPr>
        <w:t>controle.equipamentos@adcetei.cabofrio.rj.gov.br. Segue em anexo a quantidade de equipamentos (Desktops e Monitores).</w:t>
      </w:r>
    </w:p>
    <w:p w14:paraId="23790A71" w14:textId="23EBF834" w:rsidR="004A2496" w:rsidRPr="00E8139D" w:rsidRDefault="004A2496" w:rsidP="00CC31E0">
      <w:pPr>
        <w:jc w:val="both"/>
        <w:rPr>
          <w:rFonts w:ascii="Times New Roman" w:eastAsia="Arial" w:hAnsi="Times New Roman" w:cs="Times New Roman"/>
        </w:rPr>
      </w:pPr>
    </w:p>
    <w:p w14:paraId="4B031EAE" w14:textId="77777777" w:rsidR="00604095" w:rsidRPr="00E8139D" w:rsidRDefault="00604095" w:rsidP="00CC31E0">
      <w:pPr>
        <w:jc w:val="both"/>
        <w:rPr>
          <w:rFonts w:ascii="Times New Roman" w:eastAsia="Arial" w:hAnsi="Times New Roman" w:cs="Times New Roman"/>
        </w:rPr>
      </w:pPr>
    </w:p>
    <w:p w14:paraId="2471A4E2" w14:textId="77777777" w:rsidR="00604095" w:rsidRPr="00E8139D" w:rsidRDefault="00604095" w:rsidP="00CC31E0">
      <w:pPr>
        <w:jc w:val="both"/>
        <w:rPr>
          <w:rFonts w:ascii="Times New Roman" w:eastAsia="Arial" w:hAnsi="Times New Roman" w:cs="Times New Roman"/>
        </w:rPr>
      </w:pP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303"/>
        <w:gridCol w:w="993"/>
        <w:gridCol w:w="1275"/>
        <w:gridCol w:w="1742"/>
        <w:gridCol w:w="527"/>
      </w:tblGrid>
      <w:tr w:rsidR="00DF0142" w:rsidRPr="00E8139D" w14:paraId="72657BF6" w14:textId="77777777" w:rsidTr="00DF0142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A734B0" w14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UN</w:t>
            </w:r>
          </w:p>
        </w:tc>
        <w:tc>
          <w:tcPr>
            <w:tcW w:w="1303" w:type="dxa"/>
            <w:shd w:val="clear" w:color="auto" w:fill="auto"/>
            <w:noWrap/>
            <w:vAlign w:val="bottom"/>
            <w:hideMark/>
          </w:tcPr>
          <w:p w14:paraId="039D15FD" w14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Categoria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C613A6A" w14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Marca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790AD47D" w14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Modelo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F86B367" w14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Série</w:t>
            </w:r>
          </w:p>
        </w:tc>
        <w:tc>
          <w:tcPr>
            <w:tcW w:w="527" w:type="dxa"/>
            <w:shd w:val="clear" w:color="auto" w:fill="auto"/>
            <w:noWrap/>
            <w:vAlign w:val="bottom"/>
            <w:hideMark/>
          </w:tcPr>
          <w:p w14:paraId="5D9D30C9" w14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Obs</w:t>
            </w:r>
          </w:p>
        </w:tc>
      </w:tr>
      <w:tr w:rsidR="00DF0142" w:rsidRPr="00E8139D" w14:paraId="3EA12DC1" w14:textId="77777777" w:rsidTr="00D318FE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51909E" w14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1303" w:type="dxa"/>
            <w:shd w:val="clear" w:color="auto" w:fill="auto"/>
            <w:noWrap/>
            <w:vAlign w:val="bottom"/>
            <w:hideMark/>
          </w:tcPr>
          <w:p w14:paraId="6625C7CD" w14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Monitor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26EEB79" w14:textId="3B49F81E" w:rsidR="00DF0142" w:rsidRPr="00E8139D" w:rsidRDefault="00840D46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Samsung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044C5F4C" w14:textId="5D63EA5A" w:rsidR="00DF0142" w:rsidRPr="00E8139D" w:rsidRDefault="00840D46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S24D400GAL</w:t>
            </w:r>
          </w:p>
        </w:tc>
        <w:tc>
          <w:tcPr>
            <w:tcW w:w="1742" w:type="dxa"/>
            <w:shd w:val="clear" w:color="auto" w:fill="auto"/>
            <w:noWrap/>
            <w:vAlign w:val="bottom"/>
          </w:tcPr>
          <w:p w14:paraId="00F08E07" w14:textId="20A2AFBB" w:rsidR="00DF0142" w:rsidRPr="00E8139D" w:rsidRDefault="00D318FE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Y5UJHX5YA00227V</w:t>
            </w:r>
          </w:p>
        </w:tc>
        <w:tc>
          <w:tcPr>
            <w:tcW w:w="527" w:type="dxa"/>
            <w:shd w:val="clear" w:color="auto" w:fill="auto"/>
            <w:noWrap/>
            <w:vAlign w:val="bottom"/>
            <w:hideMark/>
          </w:tcPr>
          <w:p w14:paraId="2785447D" w14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F0142" w:rsidRPr="00E8139D" w14:paraId="78716209" w14:textId="77777777" w:rsidTr="00DF0142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6508E3" w14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1303" w:type="dxa"/>
            <w:shd w:val="clear" w:color="auto" w:fill="auto"/>
            <w:noWrap/>
            <w:vAlign w:val="bottom"/>
            <w:hideMark/>
          </w:tcPr>
          <w:p w14:paraId="6712BE6F" w14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Desktop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5209D96" w14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LENOVO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5F4A6798" w14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NEO30S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47525D5" w14:textId="2FAAABF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PE0</w:t>
            </w:r>
            <w:r w:rsidR="00A1775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FQFY0</w:t>
            </w:r>
          </w:p>
        </w:tc>
        <w:tc>
          <w:tcPr>
            <w:tcW w:w="527" w:type="dxa"/>
            <w:shd w:val="clear" w:color="auto" w:fill="auto"/>
            <w:noWrap/>
            <w:vAlign w:val="bottom"/>
            <w:hideMark/>
          </w:tcPr>
          <w:p w14:paraId="5D3940A2" w14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533DD" w:rsidRPr="00E8139D" w14:paraId="3475B6ED" w14:textId="77777777" w:rsidTr="00DF0142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77DF13C3" w14:textId="22F77C3D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1303" w:type="dxa"/>
            <w:shd w:val="clear" w:color="auto" w:fill="auto"/>
            <w:noWrap/>
            <w:vAlign w:val="bottom"/>
          </w:tcPr>
          <w:p w14:paraId="44060930" w14:textId="5345D275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Monitor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69B5F43" w14:textId="38A7A8BF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Samsung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1A26B9B" w14:textId="130183DA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S24D400GAL</w:t>
            </w:r>
          </w:p>
        </w:tc>
        <w:tc>
          <w:tcPr>
            <w:tcW w:w="1742" w:type="dxa"/>
            <w:shd w:val="clear" w:color="auto" w:fill="auto"/>
            <w:noWrap/>
            <w:vAlign w:val="bottom"/>
          </w:tcPr>
          <w:p w14:paraId="4F06B9C1" w14:textId="1BFADBB8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Y5UJHX5YA00307J</w:t>
            </w:r>
          </w:p>
        </w:tc>
        <w:tc>
          <w:tcPr>
            <w:tcW w:w="527" w:type="dxa"/>
            <w:shd w:val="clear" w:color="auto" w:fill="auto"/>
            <w:noWrap/>
            <w:vAlign w:val="bottom"/>
          </w:tcPr>
          <w:p w14:paraId="5010ED8A" w14:textId="77777777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</w:p>
        </w:tc>
      </w:tr>
    </w:tbl>
    <w:p w14:paraId="07A6215D" w14:textId="77777777" w:rsidR="00781A02" w:rsidRPr="00E8139D" w:rsidRDefault="00781A02" w:rsidP="00CC31E0">
      <w:pPr>
        <w:jc w:val="both"/>
        <w:rPr>
          <w:rFonts w:ascii="Times New Roman" w:eastAsia="Arial" w:hAnsi="Times New Roman" w:cs="Times New Roman"/>
        </w:rPr>
      </w:pPr>
    </w:p>
    <w:p w14:paraId="45EA7738" w14:textId="77777777" w:rsidR="00163BF6" w:rsidRPr="00E8139D" w:rsidRDefault="00163BF6" w:rsidP="00CC31E0">
      <w:pPr>
        <w:jc w:val="both"/>
        <w:rPr>
          <w:rFonts w:ascii="Times New Roman" w:eastAsia="Arial" w:hAnsi="Times New Roman" w:cs="Times New Roman"/>
        </w:rPr>
      </w:pPr>
    </w:p>
    <w:p w14:paraId="04BDAD57" w14:textId="77777777" w:rsidR="00CC31E0" w:rsidRPr="00E8139D" w:rsidRDefault="00CC31E0" w:rsidP="00CC31E0">
      <w:pPr>
        <w:jc w:val="both"/>
        <w:rPr>
          <w:rFonts w:ascii="Times New Roman" w:eastAsia="Arial" w:hAnsi="Times New Roman" w:cs="Times New Roman"/>
        </w:rPr>
      </w:pPr>
    </w:p>
    <w:p w14:paraId="48F5B06B" w14:textId="77777777" w:rsidR="00CC31E0" w:rsidRPr="00E8139D" w:rsidRDefault="00CC31E0" w:rsidP="00CC31E0">
      <w:pPr>
        <w:jc w:val="both"/>
        <w:rPr>
          <w:rFonts w:ascii="Times New Roman" w:eastAsia="Arial" w:hAnsi="Times New Roman" w:cs="Times New Roman"/>
        </w:rPr>
      </w:pPr>
    </w:p>
    <w:p w14:paraId="3C062AE6" w14:textId="77777777" w:rsidR="00CC31E0" w:rsidRPr="00E8139D" w:rsidRDefault="00CC31E0" w:rsidP="00CC31E0">
      <w:pPr>
        <w:jc w:val="both"/>
        <w:rPr>
          <w:rFonts w:ascii="Times New Roman" w:eastAsia="Arial" w:hAnsi="Times New Roman" w:cs="Times New Roman"/>
        </w:rPr>
      </w:pPr>
    </w:p>
    <w:p w14:paraId="5EA76C21" w14:textId="77777777" w:rsidR="00163BF6" w:rsidRPr="00E8139D" w:rsidRDefault="00163BF6" w:rsidP="00CC31E0">
      <w:pPr>
        <w:jc w:val="both"/>
        <w:rPr>
          <w:rFonts w:ascii="Times New Roman" w:eastAsia="Arial" w:hAnsi="Times New Roman" w:cs="Times New Roman"/>
        </w:rPr>
      </w:pPr>
    </w:p>
    <w:p w14:paraId="694A6948" w14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  <w:r w:rsidRPr="00E8139D">
        <w:rPr>
          <w:rFonts w:ascii="Times New Roman" w:eastAsia="Arial" w:hAnsi="Times New Roman" w:cs="Times New Roman"/>
          <w:iCs/>
        </w:rPr>
        <w:t>________________________________</w:t>
      </w:r>
    </w:p>
    <w:p w14:paraId="66B5CD90" w14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  <w:r w:rsidRPr="00E8139D">
        <w:rPr>
          <w:rFonts w:ascii="Times New Roman" w:eastAsia="Arial" w:hAnsi="Times New Roman" w:cs="Times New Roman"/>
          <w:iCs/>
        </w:rPr>
        <w:t>William Barreto Corrêa</w:t>
      </w:r>
    </w:p>
    <w:p w14:paraId="679C086B" w14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  <w:r w:rsidRPr="00E8139D">
        <w:rPr>
          <w:rFonts w:ascii="Times New Roman" w:eastAsia="Arial" w:hAnsi="Times New Roman" w:cs="Times New Roman"/>
          <w:iCs/>
        </w:rPr>
        <w:t>Coordenador Geral de Tecnologia da Informação</w:t>
      </w:r>
    </w:p>
    <w:p w14:paraId="47F4EB25" w14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</w:p>
    <w:p w14:paraId="56A6C7A9" w14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</w:rPr>
      </w:pPr>
    </w:p>
    <w:p w14:paraId="0A69BFBE" w14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  <w:r w:rsidRPr="00E8139D">
        <w:rPr>
          <w:rFonts w:ascii="Times New Roman" w:eastAsia="Arial" w:hAnsi="Times New Roman" w:cs="Times New Roman"/>
          <w:iCs/>
        </w:rPr>
        <w:t>________________________________</w:t>
      </w:r>
    </w:p>
    <w:p w14:paraId="172A7BE7" w14:textId="5069CCC4" w:rsidR="001D6098" w:rsidRPr="00E8139D" w:rsidRDefault="00A1775E" w:rsidP="00A1775E">
      <w:pPr>
        <w:jc w:val="center"/>
        <w:rPr>
          <w:rFonts w:ascii="Times New Roman" w:eastAsia="Arial" w:hAnsi="Times New Roman" w:cs="Times New Roman"/>
          <w:iCs/>
        </w:rPr>
      </w:pPr>
      <w:r>
        <w:rPr>
          <w:rFonts w:ascii="Times New Roman" w:eastAsia="Arial" w:hAnsi="Times New Roman" w:cs="Times New Roman"/>
          <w:color w:val="000000"/>
        </w:rPr>
        <w:t>Érica Sanches</w:t>
      </w:r>
    </w:p>
    <w:sectPr w:rsidR="001D6098" w:rsidRPr="00E8139D" w:rsidSect="00A54F97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127" w:right="1701" w:bottom="851" w:left="1701" w:header="68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214C" w14:textId="77777777" w:rsidR="000F694C" w:rsidRDefault="000F694C" w:rsidP="00505CEB">
      <w:pPr>
        <w:spacing w:after="0" w:line="240" w:lineRule="auto"/>
      </w:pPr>
      <w:r>
        <w:separator/>
      </w:r>
    </w:p>
    <w:p w14:paraId="1C0842C5" w14:textId="77777777" w:rsidR="000F694C" w:rsidRDefault="000F694C"/>
  </w:endnote>
  <w:endnote w:type="continuationSeparator" w:id="0">
    <w:p w14:paraId="16CC01C6" w14:textId="77777777" w:rsidR="000F694C" w:rsidRDefault="000F694C" w:rsidP="00505CEB">
      <w:pPr>
        <w:spacing w:after="0" w:line="240" w:lineRule="auto"/>
      </w:pPr>
      <w:r>
        <w:continuationSeparator/>
      </w:r>
    </w:p>
    <w:p w14:paraId="2B6CD223" w14:textId="77777777" w:rsidR="000F694C" w:rsidRDefault="000F69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602D0" w14:textId="77777777" w:rsidR="001F48DF" w:rsidRDefault="001F48DF" w:rsidP="001F48DF">
    <w:pPr>
      <w:pStyle w:val="Rodap"/>
    </w:pPr>
  </w:p>
  <w:p w14:paraId="37837F82" w14:textId="1F6DF547" w:rsidR="00B13895" w:rsidRDefault="00C03DC7" w:rsidP="00C03DC7">
    <w:pPr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6930F42B" w14:textId="77777777" w:rsidR="00B13895" w:rsidRDefault="00B13895"/>
  <w:p w14:paraId="0BAD35DE" w14:textId="77777777" w:rsidR="00F04BB6" w:rsidRDefault="00F04B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87E6" w14:textId="77777777" w:rsidR="000F694C" w:rsidRDefault="000F694C" w:rsidP="00505CEB">
      <w:pPr>
        <w:spacing w:after="0" w:line="240" w:lineRule="auto"/>
      </w:pPr>
      <w:r>
        <w:separator/>
      </w:r>
    </w:p>
    <w:p w14:paraId="199C6E4E" w14:textId="77777777" w:rsidR="000F694C" w:rsidRDefault="000F694C"/>
  </w:footnote>
  <w:footnote w:type="continuationSeparator" w:id="0">
    <w:p w14:paraId="3DE7850B" w14:textId="77777777" w:rsidR="000F694C" w:rsidRDefault="000F694C" w:rsidP="00505CEB">
      <w:pPr>
        <w:spacing w:after="0" w:line="240" w:lineRule="auto"/>
      </w:pPr>
      <w:r>
        <w:continuationSeparator/>
      </w:r>
    </w:p>
    <w:p w14:paraId="75E7D208" w14:textId="77777777" w:rsidR="000F694C" w:rsidRDefault="000F69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03FB" w14:textId="5C515375" w:rsidR="00FA0FBF" w:rsidRDefault="00D533DD">
    <w:pPr>
      <w:pStyle w:val="Cabealho"/>
    </w:pPr>
    <w:r>
      <w:rPr>
        <w:noProof/>
      </w:rPr>
      <w:pict w14:anchorId="36FB8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11063" o:spid="_x0000_s1026" type="#_x0000_t75" style="position:absolute;margin-left:0;margin-top:0;width:594.7pt;height:841.45pt;z-index:-251656192;mso-position-horizontal:center;mso-position-horizontal-relative:margin;mso-position-vertical:center;mso-position-vertical-relative:margin" o:allowincell="f">
          <v:imagedata r:id="rId1" o:title="pag INTEIRA para docs ADCETEI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1287B" w14:textId="6BA57D11" w:rsidR="00505CEB" w:rsidRPr="00505CEB" w:rsidRDefault="00D533DD" w:rsidP="00505CEB">
    <w:pPr>
      <w:pStyle w:val="Cabealho"/>
    </w:pPr>
    <w:r>
      <w:rPr>
        <w:noProof/>
      </w:rPr>
      <w:pict w14:anchorId="46BBF6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11064" o:spid="_x0000_s1027" type="#_x0000_t75" style="position:absolute;margin-left:0;margin-top:0;width:594.7pt;height:841.45pt;z-index:-251655168;mso-position-horizontal:center;mso-position-horizontal-relative:margin;mso-position-vertical:center;mso-position-vertical-relative:margin" o:allowincell="f">
          <v:imagedata r:id="rId1" o:title="pag INTEIRA para docs ADCETEI logo"/>
          <w10:wrap anchorx="margin" anchory="margin"/>
        </v:shape>
      </w:pict>
    </w:r>
    <w:r w:rsidR="00E743AD">
      <w:rPr>
        <w:noProof/>
      </w:rPr>
      <w:drawing>
        <wp:anchor distT="0" distB="0" distL="114300" distR="114300" simplePos="0" relativeHeight="251658240" behindDoc="1" locked="0" layoutInCell="1" allowOverlap="1" wp14:anchorId="315FF977" wp14:editId="65C611FE">
          <wp:simplePos x="0" y="0"/>
          <wp:positionH relativeFrom="column">
            <wp:posOffset>-1070610</wp:posOffset>
          </wp:positionH>
          <wp:positionV relativeFrom="paragraph">
            <wp:posOffset>-440690</wp:posOffset>
          </wp:positionV>
          <wp:extent cx="7553325" cy="10683892"/>
          <wp:effectExtent l="0" t="0" r="0" b="3175"/>
          <wp:wrapNone/>
          <wp:docPr id="83" name="Imagem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490" cy="10694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643B">
      <w:rPr>
        <w:noProof/>
      </w:rPr>
      <w:t xml:space="preserve">          </w:t>
    </w:r>
  </w:p>
  <w:p w14:paraId="664D951F" w14:textId="77777777" w:rsidR="00B13895" w:rsidRDefault="00B13895"/>
  <w:p w14:paraId="2350D321" w14:textId="77777777" w:rsidR="00B13895" w:rsidRDefault="00B13895"/>
  <w:p w14:paraId="6815EA6B" w14:textId="7154B903" w:rsidR="00B13895" w:rsidRPr="00A54F97" w:rsidRDefault="00B13895" w:rsidP="00DF1EAC">
    <w:pPr>
      <w:tabs>
        <w:tab w:val="left" w:pos="5760"/>
      </w:tabs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0CE7" w14:textId="673AC330" w:rsidR="001F48DF" w:rsidRDefault="00D533DD">
    <w:pPr>
      <w:pStyle w:val="Cabealho"/>
    </w:pPr>
    <w:r>
      <w:rPr>
        <w:noProof/>
      </w:rPr>
      <w:pict w14:anchorId="545F05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11062" o:spid="_x0000_s1025" type="#_x0000_t75" style="position:absolute;margin-left:-85.05pt;margin-top:-106.35pt;width:594.7pt;height:841.45pt;z-index:-251657216;mso-position-horizontal-relative:margin;mso-position-vertical-relative:margin" o:allowincell="f">
          <v:imagedata r:id="rId1" o:title="pag INTEIRA para docs ADCETEI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B4F"/>
    <w:multiLevelType w:val="hybridMultilevel"/>
    <w:tmpl w:val="8278C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2E0C"/>
    <w:multiLevelType w:val="hybridMultilevel"/>
    <w:tmpl w:val="89A4DCFE"/>
    <w:lvl w:ilvl="0" w:tplc="A814AD9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AEDA78">
      <w:numFmt w:val="decimal"/>
      <w:lvlText w:val=""/>
      <w:lvlJc w:val="left"/>
    </w:lvl>
    <w:lvl w:ilvl="2" w:tplc="D1D6B532">
      <w:numFmt w:val="decimal"/>
      <w:lvlText w:val=""/>
      <w:lvlJc w:val="left"/>
    </w:lvl>
    <w:lvl w:ilvl="3" w:tplc="E9C01CC6">
      <w:numFmt w:val="decimal"/>
      <w:lvlText w:val=""/>
      <w:lvlJc w:val="left"/>
    </w:lvl>
    <w:lvl w:ilvl="4" w:tplc="50009DA8">
      <w:numFmt w:val="decimal"/>
      <w:lvlText w:val=""/>
      <w:lvlJc w:val="left"/>
    </w:lvl>
    <w:lvl w:ilvl="5" w:tplc="E602852C">
      <w:numFmt w:val="decimal"/>
      <w:lvlText w:val=""/>
      <w:lvlJc w:val="left"/>
    </w:lvl>
    <w:lvl w:ilvl="6" w:tplc="8FC04982">
      <w:numFmt w:val="decimal"/>
      <w:lvlText w:val=""/>
      <w:lvlJc w:val="left"/>
    </w:lvl>
    <w:lvl w:ilvl="7" w:tplc="5C4E73B8">
      <w:numFmt w:val="decimal"/>
      <w:lvlText w:val=""/>
      <w:lvlJc w:val="left"/>
    </w:lvl>
    <w:lvl w:ilvl="8" w:tplc="E0907216">
      <w:numFmt w:val="decimal"/>
      <w:lvlText w:val=""/>
      <w:lvlJc w:val="left"/>
    </w:lvl>
  </w:abstractNum>
  <w:abstractNum w:abstractNumId="2" w15:restartNumberingAfterBreak="0">
    <w:nsid w:val="043F0BAA"/>
    <w:multiLevelType w:val="multilevel"/>
    <w:tmpl w:val="C0E8229A"/>
    <w:lvl w:ilvl="0">
      <w:start w:val="1"/>
      <w:numFmt w:val="decimal"/>
      <w:lvlText w:val="%1."/>
      <w:lvlJc w:val="left"/>
      <w:pPr>
        <w:ind w:left="3192" w:hanging="360"/>
      </w:pPr>
    </w:lvl>
    <w:lvl w:ilvl="1">
      <w:start w:val="1"/>
      <w:numFmt w:val="decimal"/>
      <w:pStyle w:val="Ttulo2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1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4560" w:hanging="648"/>
      </w:pPr>
    </w:lvl>
    <w:lvl w:ilvl="4">
      <w:start w:val="1"/>
      <w:numFmt w:val="decimal"/>
      <w:lvlText w:val="%1.%2.%3.%4.%5."/>
      <w:lvlJc w:val="left"/>
      <w:pPr>
        <w:ind w:left="5064" w:hanging="792"/>
      </w:pPr>
    </w:lvl>
    <w:lvl w:ilvl="5">
      <w:start w:val="1"/>
      <w:numFmt w:val="decimal"/>
      <w:lvlText w:val="%1.%2.%3.%4.%5.%6."/>
      <w:lvlJc w:val="left"/>
      <w:pPr>
        <w:ind w:left="5568" w:hanging="936"/>
      </w:pPr>
    </w:lvl>
    <w:lvl w:ilvl="6">
      <w:start w:val="1"/>
      <w:numFmt w:val="decimal"/>
      <w:lvlText w:val="%1.%2.%3.%4.%5.%6.%7."/>
      <w:lvlJc w:val="left"/>
      <w:pPr>
        <w:ind w:left="6072" w:hanging="1080"/>
      </w:pPr>
    </w:lvl>
    <w:lvl w:ilvl="7">
      <w:start w:val="1"/>
      <w:numFmt w:val="decimal"/>
      <w:lvlText w:val="%1.%2.%3.%4.%5.%6.%7.%8."/>
      <w:lvlJc w:val="left"/>
      <w:pPr>
        <w:ind w:left="6576" w:hanging="1224"/>
      </w:pPr>
    </w:lvl>
    <w:lvl w:ilvl="8">
      <w:start w:val="1"/>
      <w:numFmt w:val="decimal"/>
      <w:lvlText w:val="%1.%2.%3.%4.%5.%6.%7.%8.%9."/>
      <w:lvlJc w:val="left"/>
      <w:pPr>
        <w:ind w:left="7152" w:hanging="1440"/>
      </w:pPr>
    </w:lvl>
  </w:abstractNum>
  <w:abstractNum w:abstractNumId="3" w15:restartNumberingAfterBreak="0">
    <w:nsid w:val="069819CF"/>
    <w:multiLevelType w:val="hybridMultilevel"/>
    <w:tmpl w:val="BED212D4"/>
    <w:lvl w:ilvl="0" w:tplc="B60221D4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74F88"/>
    <w:multiLevelType w:val="multilevel"/>
    <w:tmpl w:val="A00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C1571"/>
    <w:multiLevelType w:val="hybridMultilevel"/>
    <w:tmpl w:val="6BA07308"/>
    <w:lvl w:ilvl="0" w:tplc="64D472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F1C1F7A">
      <w:numFmt w:val="decimal"/>
      <w:lvlText w:val=""/>
      <w:lvlJc w:val="left"/>
    </w:lvl>
    <w:lvl w:ilvl="2" w:tplc="0988F672">
      <w:numFmt w:val="decimal"/>
      <w:lvlText w:val=""/>
      <w:lvlJc w:val="left"/>
    </w:lvl>
    <w:lvl w:ilvl="3" w:tplc="1082C3CC">
      <w:numFmt w:val="decimal"/>
      <w:lvlText w:val=""/>
      <w:lvlJc w:val="left"/>
    </w:lvl>
    <w:lvl w:ilvl="4" w:tplc="049AC2F0">
      <w:numFmt w:val="decimal"/>
      <w:lvlText w:val=""/>
      <w:lvlJc w:val="left"/>
    </w:lvl>
    <w:lvl w:ilvl="5" w:tplc="26AE3F84">
      <w:numFmt w:val="decimal"/>
      <w:lvlText w:val=""/>
      <w:lvlJc w:val="left"/>
    </w:lvl>
    <w:lvl w:ilvl="6" w:tplc="0E9A728E">
      <w:numFmt w:val="decimal"/>
      <w:lvlText w:val=""/>
      <w:lvlJc w:val="left"/>
    </w:lvl>
    <w:lvl w:ilvl="7" w:tplc="529C9672">
      <w:numFmt w:val="decimal"/>
      <w:lvlText w:val=""/>
      <w:lvlJc w:val="left"/>
    </w:lvl>
    <w:lvl w:ilvl="8" w:tplc="1122A4CC">
      <w:numFmt w:val="decimal"/>
      <w:lvlText w:val=""/>
      <w:lvlJc w:val="left"/>
    </w:lvl>
  </w:abstractNum>
  <w:abstractNum w:abstractNumId="6" w15:restartNumberingAfterBreak="0">
    <w:nsid w:val="1316553E"/>
    <w:multiLevelType w:val="hybridMultilevel"/>
    <w:tmpl w:val="0C86D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80DCE"/>
    <w:multiLevelType w:val="hybridMultilevel"/>
    <w:tmpl w:val="9348D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666A9"/>
    <w:multiLevelType w:val="hybridMultilevel"/>
    <w:tmpl w:val="3B523932"/>
    <w:lvl w:ilvl="0" w:tplc="8A1CBE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A9ED4A0">
      <w:numFmt w:val="decimal"/>
      <w:lvlText w:val=""/>
      <w:lvlJc w:val="left"/>
    </w:lvl>
    <w:lvl w:ilvl="2" w:tplc="77D6B2A0">
      <w:numFmt w:val="decimal"/>
      <w:lvlText w:val=""/>
      <w:lvlJc w:val="left"/>
    </w:lvl>
    <w:lvl w:ilvl="3" w:tplc="58C4B9B6">
      <w:numFmt w:val="decimal"/>
      <w:lvlText w:val=""/>
      <w:lvlJc w:val="left"/>
    </w:lvl>
    <w:lvl w:ilvl="4" w:tplc="1464A280">
      <w:numFmt w:val="decimal"/>
      <w:lvlText w:val=""/>
      <w:lvlJc w:val="left"/>
    </w:lvl>
    <w:lvl w:ilvl="5" w:tplc="9B929A72">
      <w:numFmt w:val="decimal"/>
      <w:lvlText w:val=""/>
      <w:lvlJc w:val="left"/>
    </w:lvl>
    <w:lvl w:ilvl="6" w:tplc="9ADECAA8">
      <w:numFmt w:val="decimal"/>
      <w:lvlText w:val=""/>
      <w:lvlJc w:val="left"/>
    </w:lvl>
    <w:lvl w:ilvl="7" w:tplc="34EEF536">
      <w:numFmt w:val="decimal"/>
      <w:lvlText w:val=""/>
      <w:lvlJc w:val="left"/>
    </w:lvl>
    <w:lvl w:ilvl="8" w:tplc="A6F8294E">
      <w:numFmt w:val="decimal"/>
      <w:lvlText w:val=""/>
      <w:lvlJc w:val="left"/>
    </w:lvl>
  </w:abstractNum>
  <w:abstractNum w:abstractNumId="9" w15:restartNumberingAfterBreak="0">
    <w:nsid w:val="19381D58"/>
    <w:multiLevelType w:val="multilevel"/>
    <w:tmpl w:val="D9A4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C64E55"/>
    <w:multiLevelType w:val="hybridMultilevel"/>
    <w:tmpl w:val="91829472"/>
    <w:lvl w:ilvl="0" w:tplc="47F27E7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454FE12">
      <w:numFmt w:val="decimal"/>
      <w:lvlText w:val=""/>
      <w:lvlJc w:val="left"/>
    </w:lvl>
    <w:lvl w:ilvl="2" w:tplc="A836995E">
      <w:numFmt w:val="decimal"/>
      <w:lvlText w:val=""/>
      <w:lvlJc w:val="left"/>
    </w:lvl>
    <w:lvl w:ilvl="3" w:tplc="24A053DC">
      <w:numFmt w:val="decimal"/>
      <w:lvlText w:val=""/>
      <w:lvlJc w:val="left"/>
    </w:lvl>
    <w:lvl w:ilvl="4" w:tplc="73E6E402">
      <w:numFmt w:val="decimal"/>
      <w:lvlText w:val=""/>
      <w:lvlJc w:val="left"/>
    </w:lvl>
    <w:lvl w:ilvl="5" w:tplc="E4B241A2">
      <w:numFmt w:val="decimal"/>
      <w:lvlText w:val=""/>
      <w:lvlJc w:val="left"/>
    </w:lvl>
    <w:lvl w:ilvl="6" w:tplc="54AE2B50">
      <w:numFmt w:val="decimal"/>
      <w:lvlText w:val=""/>
      <w:lvlJc w:val="left"/>
    </w:lvl>
    <w:lvl w:ilvl="7" w:tplc="E0D8796E">
      <w:numFmt w:val="decimal"/>
      <w:lvlText w:val=""/>
      <w:lvlJc w:val="left"/>
    </w:lvl>
    <w:lvl w:ilvl="8" w:tplc="055617AA">
      <w:numFmt w:val="decimal"/>
      <w:lvlText w:val=""/>
      <w:lvlJc w:val="left"/>
    </w:lvl>
  </w:abstractNum>
  <w:abstractNum w:abstractNumId="11" w15:restartNumberingAfterBreak="0">
    <w:nsid w:val="238D1D9B"/>
    <w:multiLevelType w:val="hybridMultilevel"/>
    <w:tmpl w:val="CF0CAF6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80A4D74"/>
    <w:multiLevelType w:val="multilevel"/>
    <w:tmpl w:val="238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41AD5"/>
    <w:multiLevelType w:val="multilevel"/>
    <w:tmpl w:val="057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F6EE8"/>
    <w:multiLevelType w:val="multilevel"/>
    <w:tmpl w:val="04E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46FF9"/>
    <w:multiLevelType w:val="multilevel"/>
    <w:tmpl w:val="CCA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03A00"/>
    <w:multiLevelType w:val="hybridMultilevel"/>
    <w:tmpl w:val="69F68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567A8"/>
    <w:multiLevelType w:val="hybridMultilevel"/>
    <w:tmpl w:val="DF1E39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70E1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71468E5"/>
    <w:multiLevelType w:val="multilevel"/>
    <w:tmpl w:val="C8F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2261AB"/>
    <w:multiLevelType w:val="hybridMultilevel"/>
    <w:tmpl w:val="9BFA3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720" w:hanging="360"/>
      </w:p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14364"/>
    <w:multiLevelType w:val="hybridMultilevel"/>
    <w:tmpl w:val="39364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716AB"/>
    <w:multiLevelType w:val="hybridMultilevel"/>
    <w:tmpl w:val="A2DEC40E"/>
    <w:lvl w:ilvl="0" w:tplc="FC2A77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8985574">
      <w:numFmt w:val="decimal"/>
      <w:lvlText w:val=""/>
      <w:lvlJc w:val="left"/>
    </w:lvl>
    <w:lvl w:ilvl="2" w:tplc="A9164B28">
      <w:numFmt w:val="decimal"/>
      <w:lvlText w:val=""/>
      <w:lvlJc w:val="left"/>
    </w:lvl>
    <w:lvl w:ilvl="3" w:tplc="C9487954">
      <w:numFmt w:val="decimal"/>
      <w:lvlText w:val=""/>
      <w:lvlJc w:val="left"/>
    </w:lvl>
    <w:lvl w:ilvl="4" w:tplc="2E2EDEDE">
      <w:numFmt w:val="decimal"/>
      <w:lvlText w:val=""/>
      <w:lvlJc w:val="left"/>
    </w:lvl>
    <w:lvl w:ilvl="5" w:tplc="76586A2E">
      <w:numFmt w:val="decimal"/>
      <w:lvlText w:val=""/>
      <w:lvlJc w:val="left"/>
    </w:lvl>
    <w:lvl w:ilvl="6" w:tplc="D66EDC58">
      <w:numFmt w:val="decimal"/>
      <w:lvlText w:val=""/>
      <w:lvlJc w:val="left"/>
    </w:lvl>
    <w:lvl w:ilvl="7" w:tplc="A56C8B7E">
      <w:numFmt w:val="decimal"/>
      <w:lvlText w:val=""/>
      <w:lvlJc w:val="left"/>
    </w:lvl>
    <w:lvl w:ilvl="8" w:tplc="0BBC8C80">
      <w:numFmt w:val="decimal"/>
      <w:lvlText w:val=""/>
      <w:lvlJc w:val="left"/>
    </w:lvl>
  </w:abstractNum>
  <w:abstractNum w:abstractNumId="23" w15:restartNumberingAfterBreak="0">
    <w:nsid w:val="62BA43BD"/>
    <w:multiLevelType w:val="hybridMultilevel"/>
    <w:tmpl w:val="EA6E2ED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3CF4D09"/>
    <w:multiLevelType w:val="hybridMultilevel"/>
    <w:tmpl w:val="1D581F9E"/>
    <w:lvl w:ilvl="0" w:tplc="412CC5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488E4A">
      <w:numFmt w:val="decimal"/>
      <w:lvlText w:val=""/>
      <w:lvlJc w:val="left"/>
    </w:lvl>
    <w:lvl w:ilvl="2" w:tplc="2F680B5E">
      <w:numFmt w:val="decimal"/>
      <w:lvlText w:val=""/>
      <w:lvlJc w:val="left"/>
    </w:lvl>
    <w:lvl w:ilvl="3" w:tplc="7584ACAC">
      <w:numFmt w:val="decimal"/>
      <w:lvlText w:val=""/>
      <w:lvlJc w:val="left"/>
    </w:lvl>
    <w:lvl w:ilvl="4" w:tplc="DE60C42C">
      <w:numFmt w:val="decimal"/>
      <w:lvlText w:val=""/>
      <w:lvlJc w:val="left"/>
    </w:lvl>
    <w:lvl w:ilvl="5" w:tplc="88386A22">
      <w:numFmt w:val="decimal"/>
      <w:lvlText w:val=""/>
      <w:lvlJc w:val="left"/>
    </w:lvl>
    <w:lvl w:ilvl="6" w:tplc="F06AD738">
      <w:numFmt w:val="decimal"/>
      <w:lvlText w:val=""/>
      <w:lvlJc w:val="left"/>
    </w:lvl>
    <w:lvl w:ilvl="7" w:tplc="F7401D26">
      <w:numFmt w:val="decimal"/>
      <w:lvlText w:val=""/>
      <w:lvlJc w:val="left"/>
    </w:lvl>
    <w:lvl w:ilvl="8" w:tplc="80CE0412">
      <w:numFmt w:val="decimal"/>
      <w:lvlText w:val=""/>
      <w:lvlJc w:val="left"/>
    </w:lvl>
  </w:abstractNum>
  <w:abstractNum w:abstractNumId="25" w15:restartNumberingAfterBreak="0">
    <w:nsid w:val="65CE549C"/>
    <w:multiLevelType w:val="multilevel"/>
    <w:tmpl w:val="325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348A0"/>
    <w:multiLevelType w:val="multilevel"/>
    <w:tmpl w:val="E19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1112D"/>
    <w:multiLevelType w:val="hybridMultilevel"/>
    <w:tmpl w:val="61DC9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E3BD3"/>
    <w:multiLevelType w:val="multilevel"/>
    <w:tmpl w:val="862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1F6F0C"/>
    <w:multiLevelType w:val="multilevel"/>
    <w:tmpl w:val="FE3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234BE"/>
    <w:multiLevelType w:val="hybridMultilevel"/>
    <w:tmpl w:val="5E541E4C"/>
    <w:lvl w:ilvl="0" w:tplc="A0E4EC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814460"/>
    <w:multiLevelType w:val="multilevel"/>
    <w:tmpl w:val="862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2F02D6"/>
    <w:multiLevelType w:val="hybridMultilevel"/>
    <w:tmpl w:val="EA96190A"/>
    <w:lvl w:ilvl="0" w:tplc="10D4E0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B6436F2">
      <w:numFmt w:val="decimal"/>
      <w:lvlText w:val=""/>
      <w:lvlJc w:val="left"/>
    </w:lvl>
    <w:lvl w:ilvl="2" w:tplc="4EE64D12">
      <w:numFmt w:val="decimal"/>
      <w:lvlText w:val=""/>
      <w:lvlJc w:val="left"/>
    </w:lvl>
    <w:lvl w:ilvl="3" w:tplc="FC0AD88C">
      <w:numFmt w:val="decimal"/>
      <w:lvlText w:val=""/>
      <w:lvlJc w:val="left"/>
    </w:lvl>
    <w:lvl w:ilvl="4" w:tplc="0F26870E">
      <w:numFmt w:val="decimal"/>
      <w:lvlText w:val=""/>
      <w:lvlJc w:val="left"/>
    </w:lvl>
    <w:lvl w:ilvl="5" w:tplc="884EBFA6">
      <w:numFmt w:val="decimal"/>
      <w:lvlText w:val=""/>
      <w:lvlJc w:val="left"/>
    </w:lvl>
    <w:lvl w:ilvl="6" w:tplc="F7449F1C">
      <w:numFmt w:val="decimal"/>
      <w:lvlText w:val=""/>
      <w:lvlJc w:val="left"/>
    </w:lvl>
    <w:lvl w:ilvl="7" w:tplc="6F2095C4">
      <w:numFmt w:val="decimal"/>
      <w:lvlText w:val=""/>
      <w:lvlJc w:val="left"/>
    </w:lvl>
    <w:lvl w:ilvl="8" w:tplc="2034C318">
      <w:numFmt w:val="decimal"/>
      <w:lvlText w:val=""/>
      <w:lvlJc w:val="left"/>
    </w:lvl>
  </w:abstractNum>
  <w:abstractNum w:abstractNumId="33" w15:restartNumberingAfterBreak="0">
    <w:nsid w:val="78052399"/>
    <w:multiLevelType w:val="hybridMultilevel"/>
    <w:tmpl w:val="92DC8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720" w:hanging="360"/>
      </w:p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CC5E91"/>
    <w:multiLevelType w:val="hybridMultilevel"/>
    <w:tmpl w:val="51C20E6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ECC21C3"/>
    <w:multiLevelType w:val="hybridMultilevel"/>
    <w:tmpl w:val="A43C0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659370">
    <w:abstractNumId w:val="26"/>
  </w:num>
  <w:num w:numId="2" w16cid:durableId="1327243385">
    <w:abstractNumId w:val="3"/>
  </w:num>
  <w:num w:numId="3" w16cid:durableId="374041275">
    <w:abstractNumId w:val="12"/>
  </w:num>
  <w:num w:numId="4" w16cid:durableId="1682850456">
    <w:abstractNumId w:val="11"/>
  </w:num>
  <w:num w:numId="5" w16cid:durableId="1711998523">
    <w:abstractNumId w:val="23"/>
  </w:num>
  <w:num w:numId="6" w16cid:durableId="1425413675">
    <w:abstractNumId w:val="17"/>
  </w:num>
  <w:num w:numId="7" w16cid:durableId="517238238">
    <w:abstractNumId w:val="34"/>
  </w:num>
  <w:num w:numId="8" w16cid:durableId="1712000129">
    <w:abstractNumId w:val="2"/>
  </w:num>
  <w:num w:numId="9" w16cid:durableId="1585869354">
    <w:abstractNumId w:val="29"/>
  </w:num>
  <w:num w:numId="10" w16cid:durableId="824590077">
    <w:abstractNumId w:val="16"/>
  </w:num>
  <w:num w:numId="11" w16cid:durableId="2057504530">
    <w:abstractNumId w:val="18"/>
  </w:num>
  <w:num w:numId="12" w16cid:durableId="224264328">
    <w:abstractNumId w:val="35"/>
  </w:num>
  <w:num w:numId="13" w16cid:durableId="1637419133">
    <w:abstractNumId w:val="7"/>
  </w:num>
  <w:num w:numId="14" w16cid:durableId="1066411635">
    <w:abstractNumId w:val="9"/>
  </w:num>
  <w:num w:numId="15" w16cid:durableId="116293480">
    <w:abstractNumId w:val="21"/>
  </w:num>
  <w:num w:numId="16" w16cid:durableId="784540414">
    <w:abstractNumId w:val="4"/>
  </w:num>
  <w:num w:numId="17" w16cid:durableId="1489399367">
    <w:abstractNumId w:val="13"/>
  </w:num>
  <w:num w:numId="18" w16cid:durableId="68305787">
    <w:abstractNumId w:val="28"/>
  </w:num>
  <w:num w:numId="19" w16cid:durableId="1084761348">
    <w:abstractNumId w:val="31"/>
  </w:num>
  <w:num w:numId="20" w16cid:durableId="1228228658">
    <w:abstractNumId w:val="14"/>
  </w:num>
  <w:num w:numId="21" w16cid:durableId="1176309392">
    <w:abstractNumId w:val="30"/>
  </w:num>
  <w:num w:numId="22" w16cid:durableId="2048212738">
    <w:abstractNumId w:val="6"/>
  </w:num>
  <w:num w:numId="23" w16cid:durableId="947733958">
    <w:abstractNumId w:val="20"/>
  </w:num>
  <w:num w:numId="24" w16cid:durableId="320698779">
    <w:abstractNumId w:val="33"/>
  </w:num>
  <w:num w:numId="25" w16cid:durableId="179055369">
    <w:abstractNumId w:val="0"/>
  </w:num>
  <w:num w:numId="26" w16cid:durableId="63529644">
    <w:abstractNumId w:val="15"/>
  </w:num>
  <w:num w:numId="27" w16cid:durableId="896740262">
    <w:abstractNumId w:val="25"/>
  </w:num>
  <w:num w:numId="28" w16cid:durableId="889002905">
    <w:abstractNumId w:val="24"/>
  </w:num>
  <w:num w:numId="29" w16cid:durableId="1133594356">
    <w:abstractNumId w:val="8"/>
  </w:num>
  <w:num w:numId="30" w16cid:durableId="695884377">
    <w:abstractNumId w:val="32"/>
  </w:num>
  <w:num w:numId="31" w16cid:durableId="771390086">
    <w:abstractNumId w:val="22"/>
  </w:num>
  <w:num w:numId="32" w16cid:durableId="165902350">
    <w:abstractNumId w:val="10"/>
  </w:num>
  <w:num w:numId="33" w16cid:durableId="1771588054">
    <w:abstractNumId w:val="5"/>
  </w:num>
  <w:num w:numId="34" w16cid:durableId="860360082">
    <w:abstractNumId w:val="1"/>
  </w:num>
  <w:num w:numId="35" w16cid:durableId="555551760">
    <w:abstractNumId w:val="19"/>
  </w:num>
  <w:num w:numId="36" w16cid:durableId="1900759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attachedTemplate r:id="rId1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FE"/>
    <w:rsid w:val="00001E12"/>
    <w:rsid w:val="0001008A"/>
    <w:rsid w:val="00010335"/>
    <w:rsid w:val="00011320"/>
    <w:rsid w:val="00012246"/>
    <w:rsid w:val="00040B61"/>
    <w:rsid w:val="0006454A"/>
    <w:rsid w:val="00072718"/>
    <w:rsid w:val="00076A62"/>
    <w:rsid w:val="0007725C"/>
    <w:rsid w:val="00080215"/>
    <w:rsid w:val="00083A19"/>
    <w:rsid w:val="000863F0"/>
    <w:rsid w:val="000A2D93"/>
    <w:rsid w:val="000A51B1"/>
    <w:rsid w:val="000B392C"/>
    <w:rsid w:val="000B3BFA"/>
    <w:rsid w:val="000C25CC"/>
    <w:rsid w:val="000C6BBE"/>
    <w:rsid w:val="000C6CB4"/>
    <w:rsid w:val="000D1BC1"/>
    <w:rsid w:val="000D2E57"/>
    <w:rsid w:val="000D52CC"/>
    <w:rsid w:val="000D58CA"/>
    <w:rsid w:val="000E0605"/>
    <w:rsid w:val="000E4953"/>
    <w:rsid w:val="000F3794"/>
    <w:rsid w:val="000F45BA"/>
    <w:rsid w:val="000F694C"/>
    <w:rsid w:val="00101A15"/>
    <w:rsid w:val="00104A26"/>
    <w:rsid w:val="00111E99"/>
    <w:rsid w:val="00115619"/>
    <w:rsid w:val="0012443F"/>
    <w:rsid w:val="00124D0E"/>
    <w:rsid w:val="0013047F"/>
    <w:rsid w:val="0013113B"/>
    <w:rsid w:val="00136BB4"/>
    <w:rsid w:val="00142D2B"/>
    <w:rsid w:val="00163BF6"/>
    <w:rsid w:val="00170191"/>
    <w:rsid w:val="00173593"/>
    <w:rsid w:val="00184D47"/>
    <w:rsid w:val="00187770"/>
    <w:rsid w:val="00191204"/>
    <w:rsid w:val="001A526F"/>
    <w:rsid w:val="001A5A47"/>
    <w:rsid w:val="001B00A3"/>
    <w:rsid w:val="001B741F"/>
    <w:rsid w:val="001D6098"/>
    <w:rsid w:val="001D71F8"/>
    <w:rsid w:val="001F48DF"/>
    <w:rsid w:val="001F742F"/>
    <w:rsid w:val="002002C8"/>
    <w:rsid w:val="002043C2"/>
    <w:rsid w:val="0021408A"/>
    <w:rsid w:val="0022003E"/>
    <w:rsid w:val="00222E12"/>
    <w:rsid w:val="00253342"/>
    <w:rsid w:val="00261A3C"/>
    <w:rsid w:val="002704A3"/>
    <w:rsid w:val="00271ABD"/>
    <w:rsid w:val="00272019"/>
    <w:rsid w:val="0027277E"/>
    <w:rsid w:val="00277404"/>
    <w:rsid w:val="00286F51"/>
    <w:rsid w:val="00291690"/>
    <w:rsid w:val="00297D9A"/>
    <w:rsid w:val="002A1A90"/>
    <w:rsid w:val="002A200D"/>
    <w:rsid w:val="002A34FC"/>
    <w:rsid w:val="002B09FB"/>
    <w:rsid w:val="002B22E5"/>
    <w:rsid w:val="002B4B83"/>
    <w:rsid w:val="002C080F"/>
    <w:rsid w:val="002C444F"/>
    <w:rsid w:val="002D34C6"/>
    <w:rsid w:val="002D3596"/>
    <w:rsid w:val="002D6289"/>
    <w:rsid w:val="002E05E6"/>
    <w:rsid w:val="002F535B"/>
    <w:rsid w:val="002F598A"/>
    <w:rsid w:val="002F643B"/>
    <w:rsid w:val="003035E5"/>
    <w:rsid w:val="0031482C"/>
    <w:rsid w:val="0032396C"/>
    <w:rsid w:val="00331FD7"/>
    <w:rsid w:val="00335131"/>
    <w:rsid w:val="00336A10"/>
    <w:rsid w:val="0033785D"/>
    <w:rsid w:val="00355585"/>
    <w:rsid w:val="00365940"/>
    <w:rsid w:val="003672BF"/>
    <w:rsid w:val="00382166"/>
    <w:rsid w:val="00386971"/>
    <w:rsid w:val="0039069E"/>
    <w:rsid w:val="0039326F"/>
    <w:rsid w:val="00394538"/>
    <w:rsid w:val="003A1467"/>
    <w:rsid w:val="003A32DF"/>
    <w:rsid w:val="003C0423"/>
    <w:rsid w:val="003C2814"/>
    <w:rsid w:val="003C4078"/>
    <w:rsid w:val="003D2575"/>
    <w:rsid w:val="003E191D"/>
    <w:rsid w:val="00400FD9"/>
    <w:rsid w:val="00403E6F"/>
    <w:rsid w:val="0040559E"/>
    <w:rsid w:val="00411287"/>
    <w:rsid w:val="00415738"/>
    <w:rsid w:val="0042120A"/>
    <w:rsid w:val="00422F34"/>
    <w:rsid w:val="00431210"/>
    <w:rsid w:val="00436DDD"/>
    <w:rsid w:val="00437F36"/>
    <w:rsid w:val="00441C8C"/>
    <w:rsid w:val="00450E98"/>
    <w:rsid w:val="00451CCB"/>
    <w:rsid w:val="004615F5"/>
    <w:rsid w:val="004657C1"/>
    <w:rsid w:val="00472CE5"/>
    <w:rsid w:val="00476549"/>
    <w:rsid w:val="00481B2A"/>
    <w:rsid w:val="00483904"/>
    <w:rsid w:val="00485D4E"/>
    <w:rsid w:val="00492E3C"/>
    <w:rsid w:val="004947E9"/>
    <w:rsid w:val="004A2496"/>
    <w:rsid w:val="004A4F4D"/>
    <w:rsid w:val="004B41DD"/>
    <w:rsid w:val="004C01C3"/>
    <w:rsid w:val="004C0B31"/>
    <w:rsid w:val="004C520D"/>
    <w:rsid w:val="004E5FFF"/>
    <w:rsid w:val="004E7F1F"/>
    <w:rsid w:val="004F7D23"/>
    <w:rsid w:val="00500431"/>
    <w:rsid w:val="00505CEB"/>
    <w:rsid w:val="0051323B"/>
    <w:rsid w:val="00514CE6"/>
    <w:rsid w:val="00516E72"/>
    <w:rsid w:val="00541180"/>
    <w:rsid w:val="00542625"/>
    <w:rsid w:val="00554593"/>
    <w:rsid w:val="00560B4B"/>
    <w:rsid w:val="00562A50"/>
    <w:rsid w:val="005705F3"/>
    <w:rsid w:val="00571ABD"/>
    <w:rsid w:val="005760F4"/>
    <w:rsid w:val="005834CD"/>
    <w:rsid w:val="005836E8"/>
    <w:rsid w:val="00586F3B"/>
    <w:rsid w:val="00587800"/>
    <w:rsid w:val="0059708A"/>
    <w:rsid w:val="005A1556"/>
    <w:rsid w:val="005A3B77"/>
    <w:rsid w:val="005B0EEF"/>
    <w:rsid w:val="005B10F7"/>
    <w:rsid w:val="005B31C2"/>
    <w:rsid w:val="005C3F77"/>
    <w:rsid w:val="005C52C4"/>
    <w:rsid w:val="005D30DE"/>
    <w:rsid w:val="005D4989"/>
    <w:rsid w:val="005D4D68"/>
    <w:rsid w:val="005E6699"/>
    <w:rsid w:val="005F0516"/>
    <w:rsid w:val="005F07D7"/>
    <w:rsid w:val="005F74BB"/>
    <w:rsid w:val="00601CD2"/>
    <w:rsid w:val="00604095"/>
    <w:rsid w:val="006164C9"/>
    <w:rsid w:val="00621365"/>
    <w:rsid w:val="006274A9"/>
    <w:rsid w:val="0062771C"/>
    <w:rsid w:val="00632FBA"/>
    <w:rsid w:val="00633871"/>
    <w:rsid w:val="00636018"/>
    <w:rsid w:val="00640302"/>
    <w:rsid w:val="0065646B"/>
    <w:rsid w:val="00671957"/>
    <w:rsid w:val="0067247A"/>
    <w:rsid w:val="00672B99"/>
    <w:rsid w:val="00680091"/>
    <w:rsid w:val="00685029"/>
    <w:rsid w:val="006914B3"/>
    <w:rsid w:val="00691693"/>
    <w:rsid w:val="00692008"/>
    <w:rsid w:val="006A156F"/>
    <w:rsid w:val="006A28C3"/>
    <w:rsid w:val="006A6E17"/>
    <w:rsid w:val="006B6947"/>
    <w:rsid w:val="006C56C9"/>
    <w:rsid w:val="006C5717"/>
    <w:rsid w:val="006D15B6"/>
    <w:rsid w:val="006D40E2"/>
    <w:rsid w:val="006D7427"/>
    <w:rsid w:val="006E2F35"/>
    <w:rsid w:val="006F2902"/>
    <w:rsid w:val="00707641"/>
    <w:rsid w:val="00717B71"/>
    <w:rsid w:val="007210CE"/>
    <w:rsid w:val="0072153B"/>
    <w:rsid w:val="00731AEC"/>
    <w:rsid w:val="00735BAE"/>
    <w:rsid w:val="00743033"/>
    <w:rsid w:val="00763DF4"/>
    <w:rsid w:val="00770218"/>
    <w:rsid w:val="007708B3"/>
    <w:rsid w:val="00777C17"/>
    <w:rsid w:val="00781A02"/>
    <w:rsid w:val="00783FC9"/>
    <w:rsid w:val="007860F2"/>
    <w:rsid w:val="00792610"/>
    <w:rsid w:val="007A3147"/>
    <w:rsid w:val="007A365D"/>
    <w:rsid w:val="007B34BC"/>
    <w:rsid w:val="007D0380"/>
    <w:rsid w:val="007D707C"/>
    <w:rsid w:val="007D7798"/>
    <w:rsid w:val="007E6AA0"/>
    <w:rsid w:val="00802169"/>
    <w:rsid w:val="008038CC"/>
    <w:rsid w:val="00803BFF"/>
    <w:rsid w:val="00803E9B"/>
    <w:rsid w:val="00811055"/>
    <w:rsid w:val="00815063"/>
    <w:rsid w:val="008241B2"/>
    <w:rsid w:val="00830364"/>
    <w:rsid w:val="00831B60"/>
    <w:rsid w:val="00833EA0"/>
    <w:rsid w:val="00840D46"/>
    <w:rsid w:val="008427B2"/>
    <w:rsid w:val="008517E4"/>
    <w:rsid w:val="00854C56"/>
    <w:rsid w:val="00866658"/>
    <w:rsid w:val="00876497"/>
    <w:rsid w:val="00883F09"/>
    <w:rsid w:val="00885BEE"/>
    <w:rsid w:val="0088627E"/>
    <w:rsid w:val="00893FF4"/>
    <w:rsid w:val="008B1286"/>
    <w:rsid w:val="008B3F14"/>
    <w:rsid w:val="008C0CFE"/>
    <w:rsid w:val="008C27C5"/>
    <w:rsid w:val="008C35B5"/>
    <w:rsid w:val="008C64E6"/>
    <w:rsid w:val="008D5924"/>
    <w:rsid w:val="008D7CA7"/>
    <w:rsid w:val="008E00E2"/>
    <w:rsid w:val="008E22A0"/>
    <w:rsid w:val="008E5E14"/>
    <w:rsid w:val="008F0D8F"/>
    <w:rsid w:val="008F0FB0"/>
    <w:rsid w:val="00900A68"/>
    <w:rsid w:val="00905978"/>
    <w:rsid w:val="00912F55"/>
    <w:rsid w:val="009208A6"/>
    <w:rsid w:val="00924122"/>
    <w:rsid w:val="00924FB7"/>
    <w:rsid w:val="009350CA"/>
    <w:rsid w:val="0095161B"/>
    <w:rsid w:val="00953D88"/>
    <w:rsid w:val="009551A2"/>
    <w:rsid w:val="0097461E"/>
    <w:rsid w:val="00977AA7"/>
    <w:rsid w:val="00982A94"/>
    <w:rsid w:val="00993A67"/>
    <w:rsid w:val="009A39EB"/>
    <w:rsid w:val="009A56F6"/>
    <w:rsid w:val="009A754E"/>
    <w:rsid w:val="009B06E5"/>
    <w:rsid w:val="009B4874"/>
    <w:rsid w:val="009B6AF2"/>
    <w:rsid w:val="009D02D1"/>
    <w:rsid w:val="009D403A"/>
    <w:rsid w:val="009E188B"/>
    <w:rsid w:val="009E2121"/>
    <w:rsid w:val="009E283E"/>
    <w:rsid w:val="009E3D28"/>
    <w:rsid w:val="009E6E8E"/>
    <w:rsid w:val="00A00366"/>
    <w:rsid w:val="00A0215C"/>
    <w:rsid w:val="00A03603"/>
    <w:rsid w:val="00A05579"/>
    <w:rsid w:val="00A06804"/>
    <w:rsid w:val="00A12ADF"/>
    <w:rsid w:val="00A16A47"/>
    <w:rsid w:val="00A1775E"/>
    <w:rsid w:val="00A20B75"/>
    <w:rsid w:val="00A2247C"/>
    <w:rsid w:val="00A23A70"/>
    <w:rsid w:val="00A35C91"/>
    <w:rsid w:val="00A37340"/>
    <w:rsid w:val="00A3754C"/>
    <w:rsid w:val="00A525AF"/>
    <w:rsid w:val="00A54F97"/>
    <w:rsid w:val="00A605AD"/>
    <w:rsid w:val="00A60B91"/>
    <w:rsid w:val="00A6231A"/>
    <w:rsid w:val="00A743FD"/>
    <w:rsid w:val="00A771AD"/>
    <w:rsid w:val="00A851B0"/>
    <w:rsid w:val="00A923AE"/>
    <w:rsid w:val="00A93090"/>
    <w:rsid w:val="00AA3111"/>
    <w:rsid w:val="00AC3D53"/>
    <w:rsid w:val="00AC460E"/>
    <w:rsid w:val="00AC7D01"/>
    <w:rsid w:val="00AD7E36"/>
    <w:rsid w:val="00AE7381"/>
    <w:rsid w:val="00AF2CBC"/>
    <w:rsid w:val="00B07967"/>
    <w:rsid w:val="00B07DD8"/>
    <w:rsid w:val="00B12D39"/>
    <w:rsid w:val="00B13895"/>
    <w:rsid w:val="00B17D1D"/>
    <w:rsid w:val="00B20898"/>
    <w:rsid w:val="00B20B6F"/>
    <w:rsid w:val="00B26B26"/>
    <w:rsid w:val="00B33749"/>
    <w:rsid w:val="00B3393F"/>
    <w:rsid w:val="00B41019"/>
    <w:rsid w:val="00B46CC4"/>
    <w:rsid w:val="00B52F6F"/>
    <w:rsid w:val="00B549D0"/>
    <w:rsid w:val="00B54A32"/>
    <w:rsid w:val="00B55726"/>
    <w:rsid w:val="00B64EAF"/>
    <w:rsid w:val="00B708B6"/>
    <w:rsid w:val="00B73094"/>
    <w:rsid w:val="00B81FFE"/>
    <w:rsid w:val="00B87E6A"/>
    <w:rsid w:val="00B908AF"/>
    <w:rsid w:val="00B91FFD"/>
    <w:rsid w:val="00B93723"/>
    <w:rsid w:val="00B9608C"/>
    <w:rsid w:val="00BA2150"/>
    <w:rsid w:val="00BA743D"/>
    <w:rsid w:val="00BA7EBB"/>
    <w:rsid w:val="00BB4490"/>
    <w:rsid w:val="00BB7D04"/>
    <w:rsid w:val="00BC27A8"/>
    <w:rsid w:val="00BC44B8"/>
    <w:rsid w:val="00BD3A6D"/>
    <w:rsid w:val="00BE3714"/>
    <w:rsid w:val="00BE3BA7"/>
    <w:rsid w:val="00BE74BD"/>
    <w:rsid w:val="00BF2ADD"/>
    <w:rsid w:val="00BF3574"/>
    <w:rsid w:val="00BF7EC7"/>
    <w:rsid w:val="00C03DC7"/>
    <w:rsid w:val="00C053A4"/>
    <w:rsid w:val="00C05E02"/>
    <w:rsid w:val="00C213F0"/>
    <w:rsid w:val="00C378E1"/>
    <w:rsid w:val="00C42A0F"/>
    <w:rsid w:val="00C44FAD"/>
    <w:rsid w:val="00C458DA"/>
    <w:rsid w:val="00C534A8"/>
    <w:rsid w:val="00C619B2"/>
    <w:rsid w:val="00C6469D"/>
    <w:rsid w:val="00C6658F"/>
    <w:rsid w:val="00C80436"/>
    <w:rsid w:val="00C81EB2"/>
    <w:rsid w:val="00C826AD"/>
    <w:rsid w:val="00C842BB"/>
    <w:rsid w:val="00C9515A"/>
    <w:rsid w:val="00C964CA"/>
    <w:rsid w:val="00CA5419"/>
    <w:rsid w:val="00CA5BBE"/>
    <w:rsid w:val="00CA5E5C"/>
    <w:rsid w:val="00CA791B"/>
    <w:rsid w:val="00CA7928"/>
    <w:rsid w:val="00CC31E0"/>
    <w:rsid w:val="00CE1630"/>
    <w:rsid w:val="00CE1A4D"/>
    <w:rsid w:val="00CE7C94"/>
    <w:rsid w:val="00CF4AF6"/>
    <w:rsid w:val="00D04396"/>
    <w:rsid w:val="00D05796"/>
    <w:rsid w:val="00D318FE"/>
    <w:rsid w:val="00D31BAF"/>
    <w:rsid w:val="00D372A8"/>
    <w:rsid w:val="00D45455"/>
    <w:rsid w:val="00D50DA8"/>
    <w:rsid w:val="00D51C11"/>
    <w:rsid w:val="00D5328D"/>
    <w:rsid w:val="00D533DD"/>
    <w:rsid w:val="00D569CD"/>
    <w:rsid w:val="00D612C7"/>
    <w:rsid w:val="00D6399C"/>
    <w:rsid w:val="00D706EC"/>
    <w:rsid w:val="00D76230"/>
    <w:rsid w:val="00D77A2B"/>
    <w:rsid w:val="00D83850"/>
    <w:rsid w:val="00D87A9E"/>
    <w:rsid w:val="00D93857"/>
    <w:rsid w:val="00DA3D7C"/>
    <w:rsid w:val="00DA64C7"/>
    <w:rsid w:val="00DB37E7"/>
    <w:rsid w:val="00DB386D"/>
    <w:rsid w:val="00DC791C"/>
    <w:rsid w:val="00DD1115"/>
    <w:rsid w:val="00DE506C"/>
    <w:rsid w:val="00DF0142"/>
    <w:rsid w:val="00DF1EAC"/>
    <w:rsid w:val="00DF2A39"/>
    <w:rsid w:val="00DF4D6E"/>
    <w:rsid w:val="00E04096"/>
    <w:rsid w:val="00E12D68"/>
    <w:rsid w:val="00E2420B"/>
    <w:rsid w:val="00E24D74"/>
    <w:rsid w:val="00E36D3F"/>
    <w:rsid w:val="00E379EF"/>
    <w:rsid w:val="00E54C57"/>
    <w:rsid w:val="00E56665"/>
    <w:rsid w:val="00E668CE"/>
    <w:rsid w:val="00E718BC"/>
    <w:rsid w:val="00E718F7"/>
    <w:rsid w:val="00E743AD"/>
    <w:rsid w:val="00E8139D"/>
    <w:rsid w:val="00E82ACB"/>
    <w:rsid w:val="00E845BE"/>
    <w:rsid w:val="00E901CE"/>
    <w:rsid w:val="00E943ED"/>
    <w:rsid w:val="00EA4332"/>
    <w:rsid w:val="00EB332B"/>
    <w:rsid w:val="00EC18A4"/>
    <w:rsid w:val="00EE0C43"/>
    <w:rsid w:val="00EE3E5D"/>
    <w:rsid w:val="00EF2413"/>
    <w:rsid w:val="00F04BB6"/>
    <w:rsid w:val="00F06F4C"/>
    <w:rsid w:val="00F07A9B"/>
    <w:rsid w:val="00F1194C"/>
    <w:rsid w:val="00F27774"/>
    <w:rsid w:val="00F37DD0"/>
    <w:rsid w:val="00F4235F"/>
    <w:rsid w:val="00F4794A"/>
    <w:rsid w:val="00F562A7"/>
    <w:rsid w:val="00F64296"/>
    <w:rsid w:val="00F718B8"/>
    <w:rsid w:val="00F824A4"/>
    <w:rsid w:val="00F84418"/>
    <w:rsid w:val="00F86870"/>
    <w:rsid w:val="00F971CD"/>
    <w:rsid w:val="00FA0FBF"/>
    <w:rsid w:val="00FA5EB5"/>
    <w:rsid w:val="00FC50BA"/>
    <w:rsid w:val="00FC7508"/>
    <w:rsid w:val="00FE1D13"/>
    <w:rsid w:val="00FE49AB"/>
    <w:rsid w:val="00FE6C61"/>
    <w:rsid w:val="00FF0880"/>
    <w:rsid w:val="00FF164D"/>
    <w:rsid w:val="00FF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20882"/>
  <w15:chartTrackingRefBased/>
  <w15:docId w15:val="{73BCA2E5-9DDA-418E-80D8-1ACF6AAB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34FC"/>
    <w:pPr>
      <w:keepNext/>
      <w:keepLines/>
      <w:numPr>
        <w:numId w:val="2"/>
      </w:numPr>
      <w:spacing w:before="240" w:after="0"/>
      <w:ind w:hanging="720"/>
      <w:outlineLvl w:val="0"/>
    </w:pPr>
    <w:rPr>
      <w:rFonts w:ascii="Arial" w:eastAsiaTheme="majorEastAsia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2E57"/>
    <w:pPr>
      <w:numPr>
        <w:ilvl w:val="1"/>
        <w:numId w:val="8"/>
      </w:numPr>
      <w:spacing w:line="360" w:lineRule="auto"/>
      <w:ind w:left="0" w:firstLine="0"/>
      <w:jc w:val="both"/>
      <w:outlineLvl w:val="1"/>
    </w:pPr>
    <w:rPr>
      <w:rFonts w:ascii="Arial" w:eastAsia="Times New Roman" w:hAnsi="Arial" w:cs="Arial"/>
      <w:b/>
      <w:sz w:val="24"/>
      <w:szCs w:val="24"/>
    </w:rPr>
  </w:style>
  <w:style w:type="paragraph" w:styleId="Ttulo3">
    <w:name w:val="heading 3"/>
    <w:basedOn w:val="Ttulo2"/>
    <w:link w:val="Ttulo3Char"/>
    <w:uiPriority w:val="9"/>
    <w:qFormat/>
    <w:rsid w:val="00072718"/>
    <w:pPr>
      <w:numPr>
        <w:ilvl w:val="2"/>
      </w:numPr>
      <w:ind w:left="0" w:firstLine="0"/>
      <w:outlineLvl w:val="2"/>
    </w:p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0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05C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CEB"/>
  </w:style>
  <w:style w:type="paragraph" w:styleId="Rodap">
    <w:name w:val="footer"/>
    <w:basedOn w:val="Normal"/>
    <w:link w:val="RodapChar"/>
    <w:uiPriority w:val="99"/>
    <w:unhideWhenUsed/>
    <w:rsid w:val="00505C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CEB"/>
  </w:style>
  <w:style w:type="paragraph" w:styleId="NormalWeb">
    <w:name w:val="Normal (Web)"/>
    <w:basedOn w:val="Normal"/>
    <w:uiPriority w:val="99"/>
    <w:unhideWhenUsed/>
    <w:qFormat/>
    <w:rsid w:val="00851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517E4"/>
    <w:rPr>
      <w:b/>
      <w:bCs/>
    </w:rPr>
  </w:style>
  <w:style w:type="table" w:styleId="Tabelacomgrade">
    <w:name w:val="Table Grid"/>
    <w:basedOn w:val="Tabelanormal"/>
    <w:uiPriority w:val="39"/>
    <w:rsid w:val="00851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072718"/>
    <w:rPr>
      <w:rFonts w:ascii="Arial" w:eastAsia="Times New Roman" w:hAnsi="Arial" w:cs="Arial"/>
      <w:b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A34FC"/>
    <w:rPr>
      <w:rFonts w:ascii="Arial" w:eastAsiaTheme="majorEastAsia" w:hAnsi="Arial" w:cs="Arial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0D2E57"/>
    <w:rPr>
      <w:rFonts w:ascii="Arial" w:eastAsia="Times New Roman" w:hAnsi="Arial" w:cs="Arial"/>
      <w:b/>
      <w:sz w:val="24"/>
      <w:szCs w:val="24"/>
    </w:rPr>
  </w:style>
  <w:style w:type="paragraph" w:styleId="PargrafodaLista">
    <w:name w:val="List Paragraph"/>
    <w:basedOn w:val="Normal"/>
    <w:uiPriority w:val="34"/>
    <w:qFormat/>
    <w:rsid w:val="000D2E57"/>
    <w:pPr>
      <w:ind w:left="720"/>
      <w:contextualSpacing/>
    </w:pPr>
    <w:rPr>
      <w:rFonts w:eastAsia="Times New Roman" w:cs="Times New Roman"/>
    </w:rPr>
  </w:style>
  <w:style w:type="table" w:styleId="TabeladeGrade6Colorida-nfase1">
    <w:name w:val="Grid Table 6 Colorful Accent 1"/>
    <w:basedOn w:val="Tabelanormal"/>
    <w:uiPriority w:val="51"/>
    <w:rsid w:val="000D2E57"/>
    <w:pPr>
      <w:spacing w:after="0" w:line="240" w:lineRule="auto"/>
    </w:pPr>
    <w:rPr>
      <w:rFonts w:eastAsia="Times New Roman" w:cstheme="minorHAnsi"/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C826AD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826A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826A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826AD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C826AD"/>
    <w:rPr>
      <w:color w:val="0563C1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0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emEspaamento">
    <w:name w:val="No Spacing"/>
    <w:basedOn w:val="Normal"/>
    <w:uiPriority w:val="1"/>
    <w:qFormat/>
    <w:rsid w:val="000C6CB4"/>
    <w:pPr>
      <w:spacing w:after="0" w:line="360" w:lineRule="auto"/>
      <w:ind w:firstLine="851"/>
      <w:jc w:val="both"/>
    </w:pPr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54F9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54F9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54F97"/>
    <w:rPr>
      <w:vertAlign w:val="superscript"/>
    </w:rPr>
  </w:style>
  <w:style w:type="table" w:styleId="TabeladeGrade4">
    <w:name w:val="Grid Table 4"/>
    <w:basedOn w:val="Tabelanormal"/>
    <w:uiPriority w:val="49"/>
    <w:rsid w:val="00A12ADF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A12AD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4-nfase6">
    <w:name w:val="Grid Table 4 Accent 6"/>
    <w:basedOn w:val="Tabelanormal"/>
    <w:uiPriority w:val="49"/>
    <w:rsid w:val="005A155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NormalGrid">
    <w:name w:val="Normal Grid"/>
    <w:basedOn w:val="Tabelanormal"/>
    <w:uiPriority w:val="39"/>
    <w:rsid w:val="007210CE"/>
    <w:pPr>
      <w:spacing w:after="0" w:line="240" w:lineRule="auto"/>
    </w:pPr>
    <w:rPr>
      <w:rFonts w:ascii="Georgia"/>
      <w:sz w:val="21"/>
      <w:lang w:val="pt-PT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0C2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4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8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0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5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1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alker\STORAGE\Documents\PREFEITURA%20DE%20CABO%20FRIO\04%20-%20ADMINISTRA&#199;&#195;O\Modelo%20com%20Timbrado%20Administra&#231;&#227;o%20-%202025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40433-B46E-4635-8C40-98A6270DE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com Timbrado Administração - 2025</Template>
  <TotalTime>16</TotalTime>
  <Pages>2</Pages>
  <Words>349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Medina</dc:creator>
  <cp:keywords/>
  <dc:description/>
  <cp:lastModifiedBy>William Barreto Corrêa</cp:lastModifiedBy>
  <cp:revision>7</cp:revision>
  <cp:lastPrinted>2026-05-18T14:29:00Z</cp:lastPrinted>
  <dcterms:created xsi:type="dcterms:W3CDTF">2026-06-15T12:21:00Z</dcterms:created>
  <dcterms:modified xsi:type="dcterms:W3CDTF">2026-06-26T13:09:00Z</dcterms:modified>
</cp:coreProperties>
</file>